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CellMar>
          <w:left w:w="0" w:type="dxa"/>
          <w:bottom w:w="115" w:type="dxa"/>
          <w:right w:w="0" w:type="dxa"/>
        </w:tblCellMar>
        <w:tblLook w:val="04A0" w:firstRow="1" w:lastRow="0" w:firstColumn="1" w:lastColumn="0" w:noHBand="0" w:noVBand="1"/>
        <w:tblDescription w:val="Layout table for name, contact info, and objective"/>
      </w:tblPr>
      <w:tblGrid>
        <w:gridCol w:w="9360"/>
      </w:tblGrid>
      <w:tr w:rsidR="00692703" w:rsidRPr="00CF1A49" w14:paraId="54B7FA0F" w14:textId="77777777" w:rsidTr="00007728">
        <w:trPr>
          <w:trHeight w:hRule="exact" w:val="1800"/>
        </w:trPr>
        <w:tc>
          <w:tcPr>
            <w:tcW w:w="9360" w:type="dxa"/>
            <w:tcMar>
              <w:top w:w="0" w:type="dxa"/>
              <w:bottom w:w="0" w:type="dxa"/>
            </w:tcMar>
          </w:tcPr>
          <w:p w14:paraId="34D2E544" w14:textId="2BB2787D" w:rsidR="00692703" w:rsidRPr="00CF1A49" w:rsidRDefault="000230E5" w:rsidP="00913946">
            <w:pPr>
              <w:pStyle w:val="Title"/>
            </w:pPr>
            <w:r w:rsidRPr="00805297">
              <w:rPr>
                <w:b/>
                <w:bCs/>
              </w:rPr>
              <w:t>Rakesh</w:t>
            </w:r>
            <w:r>
              <w:t xml:space="preserve"> </w:t>
            </w:r>
            <w:r>
              <w:rPr>
                <w:rStyle w:val="IntenseEmphasis"/>
              </w:rPr>
              <w:t>Asthaana</w:t>
            </w:r>
          </w:p>
          <w:p w14:paraId="19B22178" w14:textId="380E9E5C" w:rsidR="00692703" w:rsidRPr="00CF1A49" w:rsidRDefault="009156E2" w:rsidP="00913946">
            <w:pPr>
              <w:pStyle w:val="ContactInfo"/>
              <w:contextualSpacing w:val="0"/>
            </w:pPr>
            <w:r>
              <w:t>FF, FRONT SIDE, 18 LINK ROAD, BLOCK J, JANGPURA EXTENSION</w:t>
            </w:r>
            <w:r w:rsidR="00806ABB">
              <w:t>, NEW DELHI</w:t>
            </w:r>
            <w:r w:rsidR="000230E5">
              <w:t xml:space="preserve"> - 1100</w:t>
            </w:r>
            <w:r>
              <w:t>14</w:t>
            </w:r>
            <w:r w:rsidR="00692703" w:rsidRPr="00CF1A49">
              <w:t xml:space="preserve"> </w:t>
            </w:r>
            <w:sdt>
              <w:sdtPr>
                <w:alias w:val="Divider dot:"/>
                <w:tag w:val="Divider dot:"/>
                <w:id w:val="-1459182552"/>
                <w:placeholder>
                  <w:docPart w:val="253B342D103A4FC29702061EA0C48844"/>
                </w:placeholder>
                <w:temporary/>
                <w:showingPlcHdr/>
                <w15:appearance w15:val="hidden"/>
              </w:sdtPr>
              <w:sdtContent>
                <w:r w:rsidR="00692703" w:rsidRPr="00CF1A49">
                  <w:t>·</w:t>
                </w:r>
              </w:sdtContent>
            </w:sdt>
            <w:r w:rsidR="00692703" w:rsidRPr="00CF1A49">
              <w:t xml:space="preserve"> </w:t>
            </w:r>
            <w:r w:rsidR="000230E5">
              <w:t>+91-9978406859</w:t>
            </w:r>
          </w:p>
          <w:p w14:paraId="61BAC22C" w14:textId="2D59B6E8" w:rsidR="00692703" w:rsidRPr="00CF1A49" w:rsidRDefault="000230E5" w:rsidP="00913946">
            <w:pPr>
              <w:pStyle w:val="ContactInfoEmphasis"/>
              <w:contextualSpacing w:val="0"/>
            </w:pPr>
            <w:r w:rsidRPr="000230E5">
              <w:t>Email -</w:t>
            </w:r>
            <w:r>
              <w:rPr>
                <w:b w:val="0"/>
                <w:color w:val="595959" w:themeColor="text1" w:themeTint="A6"/>
              </w:rPr>
              <w:t xml:space="preserve"> </w:t>
            </w:r>
            <w:hyperlink r:id="rId7" w:history="1">
              <w:r w:rsidRPr="0007594B">
                <w:rPr>
                  <w:rStyle w:val="Hyperlink"/>
                  <w:rFonts w:ascii="Segoe UI" w:hAnsi="Segoe UI" w:cs="Segoe UI"/>
                  <w:b w:val="0"/>
                  <w:sz w:val="21"/>
                  <w:szCs w:val="21"/>
                  <w:shd w:val="clear" w:color="auto" w:fill="FFFFFF"/>
                </w:rPr>
                <w:t>asthaanarakesh@gmail.com</w:t>
              </w:r>
            </w:hyperlink>
            <w:r w:rsidR="00692703" w:rsidRPr="00CF1A49">
              <w:t xml:space="preserve"> </w:t>
            </w:r>
            <w:sdt>
              <w:sdtPr>
                <w:alias w:val="Divider dot:"/>
                <w:tag w:val="Divider dot:"/>
                <w:id w:val="2000459528"/>
                <w:placeholder>
                  <w:docPart w:val="D438EA38D0BA4203AFD64A9AB011330F"/>
                </w:placeholder>
                <w:temporary/>
                <w:showingPlcHdr/>
                <w15:appearance w15:val="hidden"/>
              </w:sdtPr>
              <w:sdtContent>
                <w:r w:rsidR="00692703" w:rsidRPr="00CF1A49">
                  <w:t>·</w:t>
                </w:r>
              </w:sdtContent>
            </w:sdt>
            <w:r w:rsidR="00692703" w:rsidRPr="00CF1A49">
              <w:t xml:space="preserve"> </w:t>
            </w:r>
            <w:r>
              <w:t xml:space="preserve">LinkedIn Profile - </w:t>
            </w:r>
            <w:hyperlink r:id="rId8" w:history="1">
              <w:r w:rsidRPr="000230E5">
                <w:rPr>
                  <w:rFonts w:ascii="Segoe UI" w:hAnsi="Segoe UI" w:cs="Segoe UI"/>
                  <w:b w:val="0"/>
                  <w:color w:val="0000FF"/>
                  <w:sz w:val="21"/>
                  <w:szCs w:val="21"/>
                  <w:u w:val="single"/>
                  <w:shd w:val="clear" w:color="auto" w:fill="FFFFFF"/>
                </w:rPr>
                <w:t>linkedin.com/in/rakesh-asthana-6b4463153</w:t>
              </w:r>
            </w:hyperlink>
            <w:r w:rsidR="00692703" w:rsidRPr="00CF1A49">
              <w:t xml:space="preserve"> </w:t>
            </w:r>
            <w:sdt>
              <w:sdtPr>
                <w:alias w:val="Divider dot:"/>
                <w:tag w:val="Divider dot:"/>
                <w:id w:val="759871761"/>
                <w:placeholder>
                  <w:docPart w:val="FF6625FD015B43FC83A8107DA69C1857"/>
                </w:placeholder>
                <w:temporary/>
                <w:showingPlcHdr/>
                <w15:appearance w15:val="hidden"/>
              </w:sdtPr>
              <w:sdtContent>
                <w:r w:rsidR="00692703" w:rsidRPr="00CF1A49">
                  <w:t>·</w:t>
                </w:r>
              </w:sdtContent>
            </w:sdt>
          </w:p>
        </w:tc>
      </w:tr>
      <w:tr w:rsidR="009571D8" w:rsidRPr="00CF1A49" w14:paraId="0D0713C5" w14:textId="77777777" w:rsidTr="00692703">
        <w:tc>
          <w:tcPr>
            <w:tcW w:w="9360" w:type="dxa"/>
            <w:tcMar>
              <w:top w:w="432" w:type="dxa"/>
            </w:tcMar>
          </w:tcPr>
          <w:p w14:paraId="3100F6C1" w14:textId="5A5DD507" w:rsidR="001755A8" w:rsidRPr="00CF1A49" w:rsidRDefault="001E26E3" w:rsidP="00913946">
            <w:pPr>
              <w:contextualSpacing w:val="0"/>
            </w:pPr>
            <w:r>
              <w:rPr>
                <w:rFonts w:ascii="Segoe UI" w:hAnsi="Segoe UI" w:cs="Segoe UI"/>
                <w:sz w:val="21"/>
                <w:szCs w:val="21"/>
                <w:shd w:val="clear" w:color="auto" w:fill="FFFFFF"/>
              </w:rPr>
              <w:t xml:space="preserve">Experienced Director General with a demonstrated history of working in the law enforcement industry. Skilled in </w:t>
            </w:r>
            <w:r w:rsidR="00AD1E19">
              <w:rPr>
                <w:rFonts w:ascii="Segoe UI" w:hAnsi="Segoe UI" w:cs="Segoe UI"/>
                <w:sz w:val="21"/>
                <w:szCs w:val="21"/>
                <w:shd w:val="clear" w:color="auto" w:fill="FFFFFF"/>
              </w:rPr>
              <w:t xml:space="preserve">Investigations related to frauds, cheating, bribery, homicides </w:t>
            </w:r>
            <w:r w:rsidR="0096404F">
              <w:rPr>
                <w:rFonts w:ascii="Segoe UI" w:hAnsi="Segoe UI" w:cs="Segoe UI"/>
                <w:sz w:val="21"/>
                <w:szCs w:val="21"/>
                <w:shd w:val="clear" w:color="auto" w:fill="FFFFFF"/>
              </w:rPr>
              <w:t xml:space="preserve">etc., </w:t>
            </w:r>
            <w:r>
              <w:rPr>
                <w:rFonts w:ascii="Segoe UI" w:hAnsi="Segoe UI" w:cs="Segoe UI"/>
                <w:sz w:val="21"/>
                <w:szCs w:val="21"/>
                <w:shd w:val="clear" w:color="auto" w:fill="FFFFFF"/>
              </w:rPr>
              <w:t xml:space="preserve">Surveillance, Crime Scene Investigations, Law, Evidence Collection, </w:t>
            </w:r>
            <w:r w:rsidR="004027D0">
              <w:rPr>
                <w:rFonts w:ascii="Segoe UI" w:hAnsi="Segoe UI" w:cs="Segoe UI"/>
                <w:sz w:val="21"/>
                <w:szCs w:val="21"/>
                <w:shd w:val="clear" w:color="auto" w:fill="FFFFFF"/>
              </w:rPr>
              <w:t>Narco</w:t>
            </w:r>
            <w:r w:rsidR="00AE1FF9">
              <w:rPr>
                <w:rFonts w:ascii="Segoe UI" w:hAnsi="Segoe UI" w:cs="Segoe UI"/>
                <w:sz w:val="21"/>
                <w:szCs w:val="21"/>
                <w:shd w:val="clear" w:color="auto" w:fill="FFFFFF"/>
              </w:rPr>
              <w:t xml:space="preserve">tics related cases, Cyber Crime </w:t>
            </w:r>
            <w:r>
              <w:rPr>
                <w:rFonts w:ascii="Segoe UI" w:hAnsi="Segoe UI" w:cs="Segoe UI"/>
                <w:sz w:val="21"/>
                <w:szCs w:val="21"/>
                <w:shd w:val="clear" w:color="auto" w:fill="FFFFFF"/>
              </w:rPr>
              <w:t>and Law Enforcement Intelligence. </w:t>
            </w:r>
          </w:p>
        </w:tc>
      </w:tr>
    </w:tbl>
    <w:p w14:paraId="638E353F" w14:textId="02F11EE2" w:rsidR="004E01EB" w:rsidRPr="00CF1A49" w:rsidRDefault="00000000" w:rsidP="004E01EB">
      <w:pPr>
        <w:pStyle w:val="Heading1"/>
      </w:pPr>
      <w:sdt>
        <w:sdtPr>
          <w:alias w:val="Experience:"/>
          <w:tag w:val="Experience:"/>
          <w:id w:val="-1983300934"/>
          <w:placeholder>
            <w:docPart w:val="4FBE1F00FC624C4DBD84A076A58DF995"/>
          </w:placeholder>
          <w:temporary/>
          <w:showingPlcHdr/>
          <w15:appearance w15:val="hidden"/>
        </w:sdtPr>
        <w:sdtContent>
          <w:r w:rsidR="004E01EB" w:rsidRPr="00CF1A49">
            <w:t>Experience</w:t>
          </w:r>
        </w:sdtContent>
      </w:sdt>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9290"/>
      </w:tblGrid>
      <w:tr w:rsidR="001D0BF1" w:rsidRPr="00CF1A49" w14:paraId="78EEFA2D" w14:textId="77777777" w:rsidTr="00915EC4">
        <w:tc>
          <w:tcPr>
            <w:tcW w:w="9290" w:type="dxa"/>
          </w:tcPr>
          <w:p w14:paraId="7D4D7CCA" w14:textId="77777777" w:rsidR="00377235" w:rsidRPr="00CF1A49" w:rsidRDefault="00377235" w:rsidP="00377235">
            <w:pPr>
              <w:pStyle w:val="Heading3"/>
              <w:contextualSpacing w:val="0"/>
            </w:pPr>
            <w:r>
              <w:t>06/02/2023</w:t>
            </w:r>
            <w:r w:rsidRPr="00CF1A49">
              <w:t xml:space="preserve"> – </w:t>
            </w:r>
            <w:r>
              <w:t>Present</w:t>
            </w:r>
          </w:p>
          <w:p w14:paraId="20B9552F" w14:textId="77777777" w:rsidR="00377235" w:rsidRPr="00CF1A49" w:rsidRDefault="00377235" w:rsidP="00377235">
            <w:pPr>
              <w:pStyle w:val="Heading2"/>
              <w:contextualSpacing w:val="0"/>
            </w:pPr>
            <w:r>
              <w:t>Arbitrator with Indian council of arbitration</w:t>
            </w:r>
            <w:r w:rsidRPr="00CF1A49">
              <w:t xml:space="preserve">, </w:t>
            </w:r>
            <w:r w:rsidRPr="00B81D20">
              <w:rPr>
                <w:rStyle w:val="SubtleReference"/>
              </w:rPr>
              <w:t>new delhi</w:t>
            </w:r>
          </w:p>
          <w:p w14:paraId="0105B309" w14:textId="55EB0C59" w:rsidR="00377235" w:rsidRDefault="00377235" w:rsidP="00377235">
            <w:pPr>
              <w:pStyle w:val="Heading3"/>
              <w:contextualSpacing w:val="0"/>
              <w:rPr>
                <w:caps w:val="0"/>
              </w:rPr>
            </w:pPr>
            <w:r>
              <w:rPr>
                <w:caps w:val="0"/>
              </w:rPr>
              <w:t xml:space="preserve">Empaneled as an Arbitrator with the </w:t>
            </w:r>
            <w:r w:rsidR="000647BB">
              <w:rPr>
                <w:caps w:val="0"/>
              </w:rPr>
              <w:t>Indian Council of Arbitration</w:t>
            </w:r>
            <w:r>
              <w:rPr>
                <w:caps w:val="0"/>
              </w:rPr>
              <w:t>.</w:t>
            </w:r>
          </w:p>
          <w:p w14:paraId="52B21445" w14:textId="014737DF" w:rsidR="00377235" w:rsidRPr="00B94BCA" w:rsidRDefault="00EB3248" w:rsidP="00377235">
            <w:pPr>
              <w:pStyle w:val="Heading3"/>
              <w:numPr>
                <w:ilvl w:val="0"/>
                <w:numId w:val="20"/>
              </w:numPr>
              <w:contextualSpacing w:val="0"/>
            </w:pPr>
            <w:r>
              <w:rPr>
                <w:caps w:val="0"/>
              </w:rPr>
              <w:t xml:space="preserve">Empaneled as an arbitrator with </w:t>
            </w:r>
            <w:r>
              <w:t>NTPC Limited</w:t>
            </w:r>
            <w:r w:rsidR="00377235">
              <w:t xml:space="preserve"> </w:t>
            </w:r>
          </w:p>
          <w:p w14:paraId="14C07728" w14:textId="6D4CBFE1" w:rsidR="00377235" w:rsidRPr="004525F1" w:rsidRDefault="00377235" w:rsidP="00377235">
            <w:pPr>
              <w:pStyle w:val="Heading3"/>
              <w:numPr>
                <w:ilvl w:val="0"/>
                <w:numId w:val="20"/>
              </w:numPr>
              <w:contextualSpacing w:val="0"/>
            </w:pPr>
            <w:r>
              <w:t>E</w:t>
            </w:r>
            <w:r>
              <w:rPr>
                <w:caps w:val="0"/>
              </w:rPr>
              <w:t xml:space="preserve">mpaneled as a member in the </w:t>
            </w:r>
            <w:r w:rsidR="008761BF">
              <w:rPr>
                <w:caps w:val="0"/>
              </w:rPr>
              <w:t>Outside Expert Committee (OEC) - ONGC</w:t>
            </w:r>
            <w:r>
              <w:rPr>
                <w:caps w:val="0"/>
              </w:rPr>
              <w:t>.</w:t>
            </w:r>
          </w:p>
          <w:p w14:paraId="36A8018A" w14:textId="77777777" w:rsidR="00377235" w:rsidRDefault="00377235" w:rsidP="00377235">
            <w:pPr>
              <w:pStyle w:val="Heading3"/>
              <w:contextualSpacing w:val="0"/>
            </w:pPr>
          </w:p>
          <w:p w14:paraId="664FD3F6" w14:textId="17556006" w:rsidR="00377235" w:rsidRPr="00CF1A49" w:rsidRDefault="001044DD" w:rsidP="00377235">
            <w:pPr>
              <w:pStyle w:val="Heading3"/>
              <w:contextualSpacing w:val="0"/>
            </w:pPr>
            <w:r>
              <w:t>25</w:t>
            </w:r>
            <w:r w:rsidR="00377235">
              <w:t>/</w:t>
            </w:r>
            <w:r>
              <w:t>10</w:t>
            </w:r>
            <w:r w:rsidR="00377235">
              <w:t>/2023</w:t>
            </w:r>
            <w:r w:rsidR="00377235" w:rsidRPr="00CF1A49">
              <w:t xml:space="preserve"> – </w:t>
            </w:r>
            <w:r w:rsidR="00377235">
              <w:t>Present</w:t>
            </w:r>
          </w:p>
          <w:p w14:paraId="1F83737D" w14:textId="052F6921" w:rsidR="00377235" w:rsidRDefault="00377235" w:rsidP="00377235">
            <w:pPr>
              <w:pStyle w:val="Heading2"/>
              <w:contextualSpacing w:val="0"/>
              <w:rPr>
                <w:rStyle w:val="SubtleReference"/>
              </w:rPr>
            </w:pPr>
            <w:r>
              <w:t>Special Monitor</w:t>
            </w:r>
            <w:r w:rsidR="00F63297">
              <w:t xml:space="preserve">, national human rights commission, </w:t>
            </w:r>
            <w:r>
              <w:t xml:space="preserve">– </w:t>
            </w:r>
            <w:r w:rsidR="00480038">
              <w:t xml:space="preserve">Themes </w:t>
            </w:r>
            <w:r>
              <w:t>Terrorism, Counter-insurgency, LWE, Communal Riots etc.</w:t>
            </w:r>
            <w:r w:rsidRPr="00CF1A49">
              <w:t xml:space="preserve">, </w:t>
            </w:r>
            <w:r w:rsidRPr="00B81D20">
              <w:rPr>
                <w:rStyle w:val="SubtleReference"/>
              </w:rPr>
              <w:t>new delhi</w:t>
            </w:r>
          </w:p>
          <w:p w14:paraId="405CA926" w14:textId="77777777" w:rsidR="009156E2" w:rsidRDefault="009156E2" w:rsidP="00377235">
            <w:pPr>
              <w:pStyle w:val="Heading2"/>
              <w:contextualSpacing w:val="0"/>
              <w:rPr>
                <w:rStyle w:val="SubtleReference"/>
              </w:rPr>
            </w:pPr>
          </w:p>
          <w:p w14:paraId="5FB4166F" w14:textId="13ED45FB" w:rsidR="009156E2" w:rsidRPr="00CF1A49" w:rsidRDefault="009156E2" w:rsidP="009156E2">
            <w:pPr>
              <w:pStyle w:val="Heading3"/>
              <w:contextualSpacing w:val="0"/>
            </w:pPr>
            <w:r>
              <w:t>03/08/2023</w:t>
            </w:r>
            <w:r w:rsidRPr="00CF1A49">
              <w:t xml:space="preserve"> – </w:t>
            </w:r>
            <w:r>
              <w:t>14/03/2025</w:t>
            </w:r>
          </w:p>
          <w:p w14:paraId="3D7BDA5B" w14:textId="562033CE" w:rsidR="007A61B4" w:rsidRDefault="009156E2" w:rsidP="00377235">
            <w:pPr>
              <w:pStyle w:val="Heading2"/>
              <w:contextualSpacing w:val="0"/>
              <w:rPr>
                <w:rStyle w:val="SubtleReference"/>
              </w:rPr>
            </w:pPr>
            <w:r>
              <w:t>Group head, corporate affairs &amp; Business Strategy</w:t>
            </w:r>
            <w:r w:rsidRPr="00CF1A49">
              <w:t xml:space="preserve">, </w:t>
            </w:r>
            <w:r>
              <w:rPr>
                <w:rStyle w:val="SubtleReference"/>
              </w:rPr>
              <w:t>religare Enterprises Limited, N</w:t>
            </w:r>
            <w:r w:rsidRPr="00B81D20">
              <w:rPr>
                <w:rStyle w:val="SubtleReference"/>
              </w:rPr>
              <w:t>ew delhi</w:t>
            </w:r>
            <w:r w:rsidR="007A61B4">
              <w:rPr>
                <w:rStyle w:val="SubtleReference"/>
              </w:rPr>
              <w:t xml:space="preserve">. </w:t>
            </w:r>
          </w:p>
          <w:p w14:paraId="3221D037" w14:textId="10D23A0A" w:rsidR="007A61B4" w:rsidRDefault="007A61B4" w:rsidP="007A61B4">
            <w:r>
              <w:t>Worked extensively with the Regulatory Bodies, viz., RBI, SEBI, IRDAI, and ensured compliances. Helped the management in ensuring internal vigilance and interface with the government</w:t>
            </w:r>
            <w:r w:rsidR="00AE2539">
              <w:t xml:space="preserve">. Actively assisted the management in making RFL a debt free company resulting in increased share value of the REL.  </w:t>
            </w:r>
            <w:r>
              <w:t xml:space="preserve">Advised actively for future areas of business, especially the use of emerging technologies in BFSI sector, </w:t>
            </w:r>
            <w:r w:rsidR="00AE2539">
              <w:t>and interacted</w:t>
            </w:r>
            <w:r>
              <w:t xml:space="preserve"> with the stakeholders accordingly</w:t>
            </w:r>
            <w:r w:rsidR="00AE2539">
              <w:t>.</w:t>
            </w:r>
          </w:p>
          <w:p w14:paraId="54FADCFE" w14:textId="77777777" w:rsidR="001252D7" w:rsidRDefault="001252D7" w:rsidP="001D0BF1">
            <w:pPr>
              <w:pStyle w:val="Heading3"/>
              <w:contextualSpacing w:val="0"/>
            </w:pPr>
          </w:p>
          <w:p w14:paraId="619D9311" w14:textId="767DD900" w:rsidR="001D0BF1" w:rsidRPr="00CF1A49" w:rsidRDefault="001E26E3" w:rsidP="001D0BF1">
            <w:pPr>
              <w:pStyle w:val="Heading3"/>
              <w:contextualSpacing w:val="0"/>
            </w:pPr>
            <w:r>
              <w:t>28/07/2021</w:t>
            </w:r>
            <w:r w:rsidR="001D0BF1" w:rsidRPr="00CF1A49">
              <w:t xml:space="preserve"> – </w:t>
            </w:r>
            <w:r>
              <w:t>31/07/2022</w:t>
            </w:r>
          </w:p>
          <w:p w14:paraId="751FE391" w14:textId="6B2755A1" w:rsidR="001D0BF1" w:rsidRPr="00CF1A49" w:rsidRDefault="001E26E3" w:rsidP="001D0BF1">
            <w:pPr>
              <w:pStyle w:val="Heading2"/>
              <w:contextualSpacing w:val="0"/>
            </w:pPr>
            <w:r>
              <w:t>Commissioner of police</w:t>
            </w:r>
            <w:r w:rsidR="001D0BF1" w:rsidRPr="00CF1A49">
              <w:t xml:space="preserve">, </w:t>
            </w:r>
            <w:r w:rsidRPr="00B81D20">
              <w:rPr>
                <w:rStyle w:val="SubtleReference"/>
              </w:rPr>
              <w:t>new delhi</w:t>
            </w:r>
          </w:p>
          <w:p w14:paraId="02FB56AF" w14:textId="51B386B0" w:rsidR="001E3120" w:rsidRDefault="001E26E3" w:rsidP="001D0BF1">
            <w:pPr>
              <w:contextualSpacing w:val="0"/>
            </w:pPr>
            <w:r>
              <w:t>Head of the Delhi Police Force supervised all functions related to maintenance of Law &amp; Order, Prevention, Detection, Security, Counter Terrorism, Cyber Crime, Intelligence, Perception Management &amp; Welfare of force.</w:t>
            </w:r>
          </w:p>
          <w:p w14:paraId="234609F4" w14:textId="05CA21B4" w:rsidR="002E45B6" w:rsidRDefault="007B059B" w:rsidP="00DD7B8E">
            <w:pPr>
              <w:pStyle w:val="ListParagraph"/>
              <w:numPr>
                <w:ilvl w:val="0"/>
                <w:numId w:val="15"/>
              </w:numPr>
            </w:pPr>
            <w:r>
              <w:t>Initiatives taken to make Delhi Police</w:t>
            </w:r>
            <w:r w:rsidR="008A070A">
              <w:t xml:space="preserve"> a future ready Police force</w:t>
            </w:r>
            <w:r w:rsidR="002169F0">
              <w:t xml:space="preserve"> </w:t>
            </w:r>
          </w:p>
          <w:p w14:paraId="73472008" w14:textId="43B8CABA" w:rsidR="00DD7B8E" w:rsidRDefault="00DD7B8E" w:rsidP="00842AB0">
            <w:pPr>
              <w:pStyle w:val="ListParagraph"/>
              <w:numPr>
                <w:ilvl w:val="1"/>
                <w:numId w:val="15"/>
              </w:numPr>
            </w:pPr>
            <w:r>
              <w:t xml:space="preserve">Restructuring of the Force into 14 verticals for more efficient resource </w:t>
            </w:r>
            <w:r w:rsidR="002E45B6">
              <w:t>utilization and expeditious informed decision making</w:t>
            </w:r>
          </w:p>
          <w:p w14:paraId="70E1436D" w14:textId="418EFB8B" w:rsidR="00842AB0" w:rsidRDefault="00842AB0" w:rsidP="00842AB0">
            <w:pPr>
              <w:pStyle w:val="ListParagraph"/>
              <w:numPr>
                <w:ilvl w:val="1"/>
                <w:numId w:val="15"/>
              </w:numPr>
            </w:pPr>
            <w:r>
              <w:t xml:space="preserve">Merger of PCR Vans with Police Stations </w:t>
            </w:r>
          </w:p>
          <w:p w14:paraId="45AD478A" w14:textId="2683F8B0" w:rsidR="00842AB0" w:rsidRDefault="00842AB0" w:rsidP="00842AB0">
            <w:pPr>
              <w:pStyle w:val="ListParagraph"/>
              <w:numPr>
                <w:ilvl w:val="2"/>
                <w:numId w:val="15"/>
              </w:numPr>
            </w:pPr>
            <w:r>
              <w:t>Improved PCR response time</w:t>
            </w:r>
          </w:p>
          <w:p w14:paraId="7C4E8B37" w14:textId="364FBE9B" w:rsidR="00842AB0" w:rsidRDefault="00842AB0" w:rsidP="00842AB0">
            <w:pPr>
              <w:pStyle w:val="ListParagraph"/>
              <w:numPr>
                <w:ilvl w:val="2"/>
                <w:numId w:val="15"/>
              </w:numPr>
            </w:pPr>
            <w:r>
              <w:t>Improved conversion rate of PCR calls into FIRs</w:t>
            </w:r>
          </w:p>
          <w:p w14:paraId="1436A173" w14:textId="2AEDD907" w:rsidR="00842AB0" w:rsidRDefault="0043464E" w:rsidP="00842AB0">
            <w:pPr>
              <w:pStyle w:val="ListParagraph"/>
              <w:numPr>
                <w:ilvl w:val="2"/>
                <w:numId w:val="15"/>
              </w:numPr>
            </w:pPr>
            <w:r>
              <w:t xml:space="preserve">Increase in resources (HR + Vehicles) to the Police Stations </w:t>
            </w:r>
            <w:r w:rsidR="00927488">
              <w:t>– making vehicles and manpower available for Beat Patrolling</w:t>
            </w:r>
          </w:p>
          <w:p w14:paraId="3429714F" w14:textId="02018DDC" w:rsidR="00927488" w:rsidRDefault="00927488" w:rsidP="00927488">
            <w:pPr>
              <w:pStyle w:val="ListParagraph"/>
              <w:numPr>
                <w:ilvl w:val="1"/>
                <w:numId w:val="15"/>
              </w:numPr>
            </w:pPr>
            <w:r>
              <w:lastRenderedPageBreak/>
              <w:t>Separati</w:t>
            </w:r>
            <w:r w:rsidR="00FB268F">
              <w:t>ng the</w:t>
            </w:r>
            <w:r>
              <w:t xml:space="preserve"> Law &amp; Order and Investigations</w:t>
            </w:r>
            <w:r w:rsidR="00FB268F">
              <w:t xml:space="preserve"> Functions</w:t>
            </w:r>
            <w:r>
              <w:t xml:space="preserve"> in all Police Stations</w:t>
            </w:r>
          </w:p>
          <w:p w14:paraId="2F4F8341" w14:textId="2C1FD0D3" w:rsidR="00927488" w:rsidRDefault="00927488" w:rsidP="00927488">
            <w:pPr>
              <w:pStyle w:val="ListParagraph"/>
              <w:numPr>
                <w:ilvl w:val="2"/>
                <w:numId w:val="15"/>
              </w:numPr>
            </w:pPr>
            <w:r>
              <w:t>Increase in numbers of IOs</w:t>
            </w:r>
          </w:p>
          <w:p w14:paraId="655AB884" w14:textId="204DA478" w:rsidR="00927488" w:rsidRDefault="00927488" w:rsidP="00927488">
            <w:pPr>
              <w:pStyle w:val="ListParagraph"/>
              <w:numPr>
                <w:ilvl w:val="2"/>
                <w:numId w:val="15"/>
              </w:numPr>
            </w:pPr>
            <w:r>
              <w:t xml:space="preserve">Improvement in quality of </w:t>
            </w:r>
            <w:r w:rsidR="00D42E07">
              <w:t xml:space="preserve">investigations and prosecutions </w:t>
            </w:r>
          </w:p>
          <w:p w14:paraId="11D67192" w14:textId="73005373" w:rsidR="00D42E07" w:rsidRDefault="00D42E07" w:rsidP="00927488">
            <w:pPr>
              <w:pStyle w:val="ListParagraph"/>
              <w:numPr>
                <w:ilvl w:val="2"/>
                <w:numId w:val="15"/>
              </w:numPr>
            </w:pPr>
            <w:r>
              <w:t>Decrease in workload of the IOs</w:t>
            </w:r>
          </w:p>
          <w:p w14:paraId="5C952F8A" w14:textId="5DBAFC7C" w:rsidR="00713DEE" w:rsidRDefault="0087484D" w:rsidP="009A696D">
            <w:pPr>
              <w:pStyle w:val="ListParagraph"/>
              <w:numPr>
                <w:ilvl w:val="1"/>
                <w:numId w:val="15"/>
              </w:numPr>
            </w:pPr>
            <w:r>
              <w:t>Restructuring of Special Cell of Delhi Police</w:t>
            </w:r>
          </w:p>
          <w:p w14:paraId="4A088E45" w14:textId="081DDB87" w:rsidR="0087484D" w:rsidRDefault="0087484D" w:rsidP="0087484D">
            <w:pPr>
              <w:pStyle w:val="ListParagraph"/>
              <w:numPr>
                <w:ilvl w:val="2"/>
                <w:numId w:val="15"/>
              </w:numPr>
            </w:pPr>
            <w:r>
              <w:t xml:space="preserve">New Units </w:t>
            </w:r>
            <w:r w:rsidR="00D75145">
              <w:t xml:space="preserve">created for </w:t>
            </w:r>
          </w:p>
          <w:p w14:paraId="284ECBB5" w14:textId="3FB5D0B3" w:rsidR="00D75145" w:rsidRDefault="00D75145" w:rsidP="00D75145">
            <w:pPr>
              <w:pStyle w:val="ListParagraph"/>
              <w:numPr>
                <w:ilvl w:val="3"/>
                <w:numId w:val="15"/>
              </w:numPr>
            </w:pPr>
            <w:proofErr w:type="spellStart"/>
            <w:r>
              <w:t>Narco</w:t>
            </w:r>
            <w:proofErr w:type="spellEnd"/>
            <w:r>
              <w:t xml:space="preserve"> – Terrorism</w:t>
            </w:r>
          </w:p>
          <w:p w14:paraId="4CC33E92" w14:textId="245F50B3" w:rsidR="00D75145" w:rsidRDefault="00D75145" w:rsidP="00D75145">
            <w:pPr>
              <w:pStyle w:val="ListParagraph"/>
              <w:numPr>
                <w:ilvl w:val="3"/>
                <w:numId w:val="15"/>
              </w:numPr>
            </w:pPr>
            <w:r>
              <w:t xml:space="preserve">Cyber Crimes </w:t>
            </w:r>
            <w:r w:rsidR="007C31CA">
              <w:t>–</w:t>
            </w:r>
            <w:r>
              <w:t xml:space="preserve"> </w:t>
            </w:r>
            <w:r w:rsidR="007C31CA">
              <w:t>IFSO</w:t>
            </w:r>
          </w:p>
          <w:p w14:paraId="44192D34" w14:textId="0270B1C4" w:rsidR="007C31CA" w:rsidRDefault="007C31CA" w:rsidP="007C31CA">
            <w:pPr>
              <w:pStyle w:val="ListParagraph"/>
              <w:numPr>
                <w:ilvl w:val="1"/>
                <w:numId w:val="15"/>
              </w:numPr>
            </w:pPr>
            <w:r>
              <w:t>Restructu</w:t>
            </w:r>
            <w:r w:rsidR="0022236E">
              <w:t>red</w:t>
            </w:r>
            <w:r>
              <w:t xml:space="preserve"> </w:t>
            </w:r>
            <w:r w:rsidR="0022236E">
              <w:t>the Delhi Police</w:t>
            </w:r>
            <w:r>
              <w:t xml:space="preserve"> Crime Branch &amp; Economic Offences Wing</w:t>
            </w:r>
          </w:p>
          <w:p w14:paraId="769847D7" w14:textId="558F30C8" w:rsidR="00803F80" w:rsidRDefault="00A044C4" w:rsidP="00803F80">
            <w:pPr>
              <w:pStyle w:val="ListParagraph"/>
              <w:numPr>
                <w:ilvl w:val="1"/>
                <w:numId w:val="15"/>
              </w:numPr>
            </w:pPr>
            <w:r>
              <w:t xml:space="preserve">Restructured </w:t>
            </w:r>
            <w:r w:rsidR="003C0A60">
              <w:t>the Traffic Man</w:t>
            </w:r>
            <w:r w:rsidR="004C07C4">
              <w:t xml:space="preserve">agement Division </w:t>
            </w:r>
          </w:p>
          <w:p w14:paraId="6BEE8882" w14:textId="55305725" w:rsidR="00EA5842" w:rsidRDefault="00EA5842" w:rsidP="00803F80">
            <w:pPr>
              <w:pStyle w:val="ListParagraph"/>
              <w:numPr>
                <w:ilvl w:val="1"/>
                <w:numId w:val="15"/>
              </w:numPr>
            </w:pPr>
            <w:r>
              <w:t>Implemented different IT initiatives to</w:t>
            </w:r>
            <w:r w:rsidR="00513773">
              <w:t xml:space="preserve"> ensure Delhi Police is ready with the Tech based future</w:t>
            </w:r>
          </w:p>
          <w:p w14:paraId="29F344CF" w14:textId="73FA9166" w:rsidR="00513773" w:rsidRDefault="001479E8" w:rsidP="00513773">
            <w:pPr>
              <w:pStyle w:val="ListParagraph"/>
              <w:numPr>
                <w:ilvl w:val="2"/>
                <w:numId w:val="15"/>
              </w:numPr>
            </w:pPr>
            <w:r>
              <w:t>Launched Feedback Management System – ‘A</w:t>
            </w:r>
            <w:r w:rsidR="003E485F">
              <w:t>nubhuti’</w:t>
            </w:r>
          </w:p>
          <w:p w14:paraId="60C5CD46" w14:textId="43743A26" w:rsidR="003E485F" w:rsidRDefault="003E485F" w:rsidP="00513773">
            <w:pPr>
              <w:pStyle w:val="ListParagraph"/>
              <w:numPr>
                <w:ilvl w:val="2"/>
                <w:numId w:val="15"/>
              </w:numPr>
            </w:pPr>
            <w:r>
              <w:t xml:space="preserve">Launched a digital </w:t>
            </w:r>
            <w:r w:rsidR="00883779">
              <w:t>duty roster – ‘e-</w:t>
            </w:r>
            <w:proofErr w:type="spellStart"/>
            <w:r w:rsidR="00883779">
              <w:t>Chittha</w:t>
            </w:r>
            <w:proofErr w:type="spellEnd"/>
            <w:r w:rsidR="00883779">
              <w:t xml:space="preserve"> Munshi’ – a digital duty roster</w:t>
            </w:r>
          </w:p>
          <w:p w14:paraId="57AEF129" w14:textId="77777777" w:rsidR="001964D5" w:rsidRDefault="000062A7" w:rsidP="00513773">
            <w:pPr>
              <w:pStyle w:val="ListParagraph"/>
              <w:numPr>
                <w:ilvl w:val="2"/>
                <w:numId w:val="15"/>
              </w:numPr>
            </w:pPr>
            <w:r>
              <w:t>Launched ‘</w:t>
            </w:r>
            <w:proofErr w:type="spellStart"/>
            <w:r>
              <w:t>Vehiscan</w:t>
            </w:r>
            <w:proofErr w:type="spellEnd"/>
            <w:r>
              <w:t xml:space="preserve"> App’ </w:t>
            </w:r>
            <w:r w:rsidR="001964D5">
              <w:t>– to verify suspicious vehicles</w:t>
            </w:r>
          </w:p>
          <w:p w14:paraId="43019B5F" w14:textId="77777777" w:rsidR="00F92603" w:rsidRDefault="00F92603" w:rsidP="00513773">
            <w:pPr>
              <w:pStyle w:val="ListParagraph"/>
              <w:numPr>
                <w:ilvl w:val="2"/>
                <w:numId w:val="15"/>
              </w:numPr>
            </w:pPr>
            <w:r>
              <w:t>Launched Facilitation Kiosks – ‘Suvidha Seva’</w:t>
            </w:r>
          </w:p>
          <w:p w14:paraId="549D84B7" w14:textId="4C15933F" w:rsidR="00F462F3" w:rsidRDefault="00F462F3" w:rsidP="00513773">
            <w:pPr>
              <w:pStyle w:val="ListParagraph"/>
              <w:numPr>
                <w:ilvl w:val="2"/>
                <w:numId w:val="15"/>
              </w:numPr>
            </w:pPr>
            <w:r>
              <w:t>Launched e-FIR for theft and Burglary</w:t>
            </w:r>
          </w:p>
          <w:p w14:paraId="3AA08B3F" w14:textId="32FC926C" w:rsidR="00883779" w:rsidRDefault="005A7B9B" w:rsidP="00513773">
            <w:pPr>
              <w:pStyle w:val="ListParagraph"/>
              <w:numPr>
                <w:ilvl w:val="2"/>
                <w:numId w:val="15"/>
              </w:numPr>
            </w:pPr>
            <w:r>
              <w:t xml:space="preserve">Launched </w:t>
            </w:r>
            <w:r w:rsidR="0080493E">
              <w:t>“Vehicle Tow Away system” – notifying erring drivers via SMS</w:t>
            </w:r>
            <w:r w:rsidR="001964D5">
              <w:t xml:space="preserve"> </w:t>
            </w:r>
          </w:p>
          <w:p w14:paraId="12040881" w14:textId="792CB972" w:rsidR="007C31CA" w:rsidRDefault="0022236E" w:rsidP="007C31CA">
            <w:pPr>
              <w:pStyle w:val="ListParagraph"/>
              <w:numPr>
                <w:ilvl w:val="1"/>
                <w:numId w:val="15"/>
              </w:numPr>
            </w:pPr>
            <w:r>
              <w:t xml:space="preserve">Implemented </w:t>
            </w:r>
            <w:r w:rsidR="007C31CA">
              <w:t>Perce</w:t>
            </w:r>
            <w:r w:rsidR="009F77D8">
              <w:t xml:space="preserve">ption </w:t>
            </w:r>
            <w:r w:rsidR="00D717F9">
              <w:t xml:space="preserve">Management Initiatives to </w:t>
            </w:r>
            <w:r w:rsidR="00B11A8D">
              <w:t xml:space="preserve">ensure Delhi Police and Public </w:t>
            </w:r>
            <w:r w:rsidR="00E737E3">
              <w:t xml:space="preserve">of Delhi </w:t>
            </w:r>
            <w:r w:rsidR="00603AE5">
              <w:t xml:space="preserve">collaborate </w:t>
            </w:r>
            <w:r w:rsidR="00777819">
              <w:t>to make Delhi a Safer City</w:t>
            </w:r>
          </w:p>
          <w:p w14:paraId="3497E272" w14:textId="1DD3B13A" w:rsidR="00777819" w:rsidRDefault="00DE06C3" w:rsidP="00777819">
            <w:pPr>
              <w:pStyle w:val="ListParagraph"/>
              <w:numPr>
                <w:ilvl w:val="2"/>
                <w:numId w:val="15"/>
              </w:numPr>
            </w:pPr>
            <w:r>
              <w:t xml:space="preserve">Using </w:t>
            </w:r>
            <w:proofErr w:type="gramStart"/>
            <w:r>
              <w:t xml:space="preserve">Social </w:t>
            </w:r>
            <w:r w:rsidR="0034040E">
              <w:t>Media</w:t>
            </w:r>
            <w:proofErr w:type="gramEnd"/>
            <w:r w:rsidR="0034040E">
              <w:t xml:space="preserve"> </w:t>
            </w:r>
            <w:r>
              <w:t xml:space="preserve">to combat ‘Fake News’ </w:t>
            </w:r>
            <w:r w:rsidR="005F5D7F">
              <w:t>and ‘Community Outreach’</w:t>
            </w:r>
          </w:p>
          <w:p w14:paraId="56468EBA" w14:textId="712389DB" w:rsidR="003F6A9E" w:rsidRDefault="003F6A9E" w:rsidP="00777819">
            <w:pPr>
              <w:pStyle w:val="ListParagraph"/>
              <w:numPr>
                <w:ilvl w:val="2"/>
                <w:numId w:val="15"/>
              </w:numPr>
            </w:pPr>
            <w:r>
              <w:t xml:space="preserve">Active Use of Community Policing </w:t>
            </w:r>
            <w:r w:rsidR="00D01417">
              <w:t xml:space="preserve">to </w:t>
            </w:r>
            <w:r w:rsidR="00133D69">
              <w:t>ensure Peace and Harmony in the City</w:t>
            </w:r>
          </w:p>
          <w:p w14:paraId="4B533B8F" w14:textId="2A968121" w:rsidR="00DD7B8E" w:rsidRDefault="000A571C" w:rsidP="003E1411">
            <w:pPr>
              <w:pStyle w:val="ListParagraph"/>
              <w:numPr>
                <w:ilvl w:val="1"/>
                <w:numId w:val="15"/>
              </w:numPr>
            </w:pPr>
            <w:r>
              <w:t xml:space="preserve">Ensured </w:t>
            </w:r>
            <w:r w:rsidR="0022236E">
              <w:t>e</w:t>
            </w:r>
            <w:r w:rsidR="00133D69">
              <w:t xml:space="preserve">xpeditious </w:t>
            </w:r>
            <w:r w:rsidR="0022236E">
              <w:t>i</w:t>
            </w:r>
            <w:r w:rsidR="00133D69">
              <w:t>mplementation of Safe City Projects</w:t>
            </w:r>
          </w:p>
          <w:p w14:paraId="249456B0" w14:textId="4E895D89" w:rsidR="00FC3920" w:rsidRDefault="009F4914" w:rsidP="003E1411">
            <w:pPr>
              <w:pStyle w:val="ListParagraph"/>
              <w:numPr>
                <w:ilvl w:val="1"/>
                <w:numId w:val="15"/>
              </w:numPr>
            </w:pPr>
            <w:r>
              <w:t>Implement</w:t>
            </w:r>
            <w:r w:rsidR="000A571C">
              <w:t>ed</w:t>
            </w:r>
            <w:r>
              <w:t xml:space="preserve"> of various HR Initiatives to ensure Recruitment, </w:t>
            </w:r>
            <w:r w:rsidR="00F91DDC">
              <w:t xml:space="preserve">Promotions and Transfers in Delhi Police take place in a </w:t>
            </w:r>
            <w:r w:rsidR="00692041">
              <w:t xml:space="preserve">transparent </w:t>
            </w:r>
            <w:r w:rsidR="00F91DDC">
              <w:t>Process Oriented</w:t>
            </w:r>
            <w:r w:rsidR="00692041">
              <w:t xml:space="preserve"> manner</w:t>
            </w:r>
          </w:p>
          <w:p w14:paraId="5F611969" w14:textId="77777777" w:rsidR="00692041" w:rsidRDefault="000A571C" w:rsidP="000A571C">
            <w:pPr>
              <w:pStyle w:val="ListParagraph"/>
              <w:numPr>
                <w:ilvl w:val="1"/>
                <w:numId w:val="15"/>
              </w:numPr>
            </w:pPr>
            <w:r>
              <w:t xml:space="preserve">Implemented various Welfare Initiative to </w:t>
            </w:r>
            <w:r w:rsidR="00D919F3">
              <w:t>ensure the morale of the Force is up</w:t>
            </w:r>
          </w:p>
          <w:p w14:paraId="1A06373E" w14:textId="77777777" w:rsidR="007308E9" w:rsidRDefault="00F972AD" w:rsidP="00D919F3">
            <w:pPr>
              <w:pStyle w:val="ListParagraph"/>
              <w:numPr>
                <w:ilvl w:val="2"/>
                <w:numId w:val="15"/>
              </w:numPr>
            </w:pPr>
            <w:r>
              <w:t>Conducted Weekly ‘</w:t>
            </w:r>
            <w:r w:rsidR="00D919F3">
              <w:t>Open House</w:t>
            </w:r>
            <w:r>
              <w:t xml:space="preserve">’ to </w:t>
            </w:r>
            <w:r w:rsidR="0004787F">
              <w:t xml:space="preserve">ensure all the ranks </w:t>
            </w:r>
            <w:r w:rsidR="005F41A4">
              <w:t xml:space="preserve">can freely share </w:t>
            </w:r>
            <w:r w:rsidR="00077FCD">
              <w:t xml:space="preserve">their feedback with the Head of the </w:t>
            </w:r>
            <w:r w:rsidR="009F53BD">
              <w:t>Police Force</w:t>
            </w:r>
          </w:p>
          <w:p w14:paraId="25C5189D" w14:textId="77777777" w:rsidR="00E421F8" w:rsidRDefault="009A0A8F" w:rsidP="00D919F3">
            <w:pPr>
              <w:pStyle w:val="ListParagraph"/>
              <w:numPr>
                <w:ilvl w:val="2"/>
                <w:numId w:val="15"/>
              </w:numPr>
            </w:pPr>
            <w:r>
              <w:t xml:space="preserve">Developed and implemented </w:t>
            </w:r>
            <w:r w:rsidR="00696D52">
              <w:t xml:space="preserve">a robust policy for the management of </w:t>
            </w:r>
            <w:r w:rsidR="00E421F8">
              <w:t>‘</w:t>
            </w:r>
            <w:r w:rsidR="00696D52">
              <w:t xml:space="preserve">Functional </w:t>
            </w:r>
            <w:r w:rsidR="00E421F8">
              <w:t>Ranks’</w:t>
            </w:r>
          </w:p>
          <w:p w14:paraId="419DA3BD" w14:textId="77777777" w:rsidR="002401A7" w:rsidRDefault="00D919F3" w:rsidP="00A044D0">
            <w:pPr>
              <w:pStyle w:val="ListParagraph"/>
              <w:numPr>
                <w:ilvl w:val="2"/>
                <w:numId w:val="15"/>
              </w:numPr>
            </w:pPr>
            <w:r>
              <w:t xml:space="preserve"> </w:t>
            </w:r>
            <w:r w:rsidR="00A044D0">
              <w:t xml:space="preserve">Ensured </w:t>
            </w:r>
            <w:r w:rsidR="000562F9">
              <w:t xml:space="preserve">implementation </w:t>
            </w:r>
            <w:r w:rsidR="00BF33A8">
              <w:t xml:space="preserve">comprehensive health management </w:t>
            </w:r>
            <w:r w:rsidR="000562F9">
              <w:t xml:space="preserve">initiatives </w:t>
            </w:r>
            <w:r w:rsidR="002401A7">
              <w:t>for</w:t>
            </w:r>
            <w:r w:rsidR="00BF33A8">
              <w:t xml:space="preserve"> all the </w:t>
            </w:r>
            <w:r w:rsidR="002401A7">
              <w:t xml:space="preserve">Delhi </w:t>
            </w:r>
            <w:r w:rsidR="00BF33A8">
              <w:t>Police personnel</w:t>
            </w:r>
          </w:p>
          <w:p w14:paraId="636A1D32" w14:textId="7B69BD96" w:rsidR="001E3120" w:rsidRPr="00CF1A49" w:rsidRDefault="002401A7" w:rsidP="00A044D0">
            <w:pPr>
              <w:pStyle w:val="ListParagraph"/>
              <w:numPr>
                <w:ilvl w:val="2"/>
                <w:numId w:val="15"/>
              </w:numPr>
            </w:pPr>
            <w:r>
              <w:t xml:space="preserve">Worked and </w:t>
            </w:r>
            <w:r w:rsidR="001153B8">
              <w:t xml:space="preserve">Supported Police Families Welfare Society (PFWS) </w:t>
            </w:r>
            <w:r w:rsidR="00A447B3">
              <w:t>in all their initiatives that took care of the welfare of the Police Families</w:t>
            </w:r>
            <w:r w:rsidR="00BF33A8">
              <w:t xml:space="preserve"> </w:t>
            </w:r>
          </w:p>
        </w:tc>
      </w:tr>
      <w:tr w:rsidR="00F61DF9" w:rsidRPr="00CF1A49" w14:paraId="4028FE48" w14:textId="77777777" w:rsidTr="00915EC4">
        <w:tc>
          <w:tcPr>
            <w:tcW w:w="9290" w:type="dxa"/>
            <w:tcMar>
              <w:top w:w="216" w:type="dxa"/>
            </w:tcMar>
          </w:tcPr>
          <w:p w14:paraId="03008996" w14:textId="710A1372" w:rsidR="00F61DF9" w:rsidRPr="00CF1A49" w:rsidRDefault="001E26E3" w:rsidP="00F61DF9">
            <w:pPr>
              <w:pStyle w:val="Heading3"/>
              <w:contextualSpacing w:val="0"/>
            </w:pPr>
            <w:r>
              <w:lastRenderedPageBreak/>
              <w:t>18/08/2020</w:t>
            </w:r>
            <w:r w:rsidR="00F61DF9" w:rsidRPr="00CF1A49">
              <w:t xml:space="preserve"> – </w:t>
            </w:r>
            <w:r>
              <w:t>27/07/2021</w:t>
            </w:r>
          </w:p>
          <w:p w14:paraId="46AAEF12" w14:textId="7589FE80" w:rsidR="00F61DF9" w:rsidRPr="00CF1A49" w:rsidRDefault="001E26E3" w:rsidP="00F61DF9">
            <w:pPr>
              <w:pStyle w:val="Heading2"/>
              <w:contextualSpacing w:val="0"/>
            </w:pPr>
            <w:r>
              <w:t>Director general</w:t>
            </w:r>
            <w:r w:rsidR="00F61DF9" w:rsidRPr="00CF1A49">
              <w:t xml:space="preserve">, </w:t>
            </w:r>
            <w:r>
              <w:rPr>
                <w:rStyle w:val="SubtleReference"/>
              </w:rPr>
              <w:t>border security force</w:t>
            </w:r>
            <w:r w:rsidR="003E1411">
              <w:rPr>
                <w:rStyle w:val="SubtleReference"/>
              </w:rPr>
              <w:t xml:space="preserve"> (BSF)</w:t>
            </w:r>
          </w:p>
          <w:p w14:paraId="74326036" w14:textId="77777777" w:rsidR="001E26E3" w:rsidRDefault="001E26E3" w:rsidP="00F61DF9">
            <w:r>
              <w:t>Director General of elite Border Security Force, which is the largest Border Guarding Force of the world having the strength of more than Two Lac sixty Thousand (2.6 Lacs) brave and dedicated border men protecting the International Borders with Pakistan and Bangladesh.</w:t>
            </w:r>
          </w:p>
          <w:p w14:paraId="6925F00E" w14:textId="77777777" w:rsidR="001E26E3" w:rsidRDefault="001E26E3" w:rsidP="001E26E3">
            <w:pPr>
              <w:pStyle w:val="Heading3"/>
              <w:contextualSpacing w:val="0"/>
            </w:pPr>
          </w:p>
          <w:p w14:paraId="4BA1DD25" w14:textId="7C326C27" w:rsidR="001E26E3" w:rsidRPr="00CF1A49" w:rsidRDefault="001E26E3" w:rsidP="001E26E3">
            <w:pPr>
              <w:pStyle w:val="Heading3"/>
              <w:contextualSpacing w:val="0"/>
            </w:pPr>
            <w:r>
              <w:t>21/01/2019</w:t>
            </w:r>
            <w:r w:rsidRPr="00CF1A49">
              <w:t xml:space="preserve"> – </w:t>
            </w:r>
            <w:r w:rsidR="00B81D20">
              <w:t>18</w:t>
            </w:r>
            <w:r>
              <w:t>/0</w:t>
            </w:r>
            <w:r w:rsidR="00B81D20">
              <w:t>8</w:t>
            </w:r>
            <w:r>
              <w:t>/2021</w:t>
            </w:r>
          </w:p>
          <w:p w14:paraId="1BADB314" w14:textId="244947D1" w:rsidR="001E26E3" w:rsidRPr="00CF1A49" w:rsidRDefault="001E26E3" w:rsidP="001E26E3">
            <w:pPr>
              <w:pStyle w:val="Heading2"/>
              <w:contextualSpacing w:val="0"/>
            </w:pPr>
            <w:r>
              <w:t>Director general</w:t>
            </w:r>
            <w:r w:rsidRPr="00CF1A49">
              <w:t xml:space="preserve">, </w:t>
            </w:r>
            <w:r>
              <w:rPr>
                <w:rStyle w:val="SubtleReference"/>
              </w:rPr>
              <w:t>b</w:t>
            </w:r>
            <w:r w:rsidR="00B81D20">
              <w:rPr>
                <w:rStyle w:val="SubtleReference"/>
              </w:rPr>
              <w:t>ureau of civil aviation</w:t>
            </w:r>
            <w:r w:rsidR="004C5000">
              <w:rPr>
                <w:rStyle w:val="SubtleReference"/>
              </w:rPr>
              <w:t xml:space="preserve"> (BCAS)</w:t>
            </w:r>
          </w:p>
          <w:p w14:paraId="1BC930B6" w14:textId="77777777" w:rsidR="001E26E3" w:rsidRDefault="00B81D20" w:rsidP="001E26E3">
            <w:r>
              <w:t>Head of Department functions as the Regulatory Authority for Civil Aviation Security in India</w:t>
            </w:r>
          </w:p>
          <w:p w14:paraId="14081B3C" w14:textId="77777777" w:rsidR="00B81D20" w:rsidRDefault="00B81D20" w:rsidP="001E26E3"/>
          <w:p w14:paraId="5088017C" w14:textId="1B069B61" w:rsidR="00B81D20" w:rsidRPr="00CF1A49" w:rsidRDefault="00B81D20" w:rsidP="00B81D20">
            <w:pPr>
              <w:pStyle w:val="Heading3"/>
              <w:contextualSpacing w:val="0"/>
            </w:pPr>
            <w:r>
              <w:t>01/08/2019</w:t>
            </w:r>
            <w:r w:rsidRPr="00CF1A49">
              <w:t xml:space="preserve"> – </w:t>
            </w:r>
            <w:r>
              <w:t>18/08/2021</w:t>
            </w:r>
          </w:p>
          <w:p w14:paraId="0CADC646" w14:textId="7244D981" w:rsidR="00B81D20" w:rsidRPr="00CF1A49" w:rsidRDefault="00B81D20" w:rsidP="00B81D20">
            <w:pPr>
              <w:pStyle w:val="Heading2"/>
              <w:contextualSpacing w:val="0"/>
            </w:pPr>
            <w:r>
              <w:t>Director general</w:t>
            </w:r>
            <w:r w:rsidRPr="00CF1A49">
              <w:t xml:space="preserve">, </w:t>
            </w:r>
            <w:r>
              <w:rPr>
                <w:rStyle w:val="SubtleReference"/>
              </w:rPr>
              <w:t>narcotics control bureau</w:t>
            </w:r>
            <w:r w:rsidR="004C5000">
              <w:rPr>
                <w:rStyle w:val="SubtleReference"/>
              </w:rPr>
              <w:t xml:space="preserve"> (NCB)</w:t>
            </w:r>
          </w:p>
          <w:p w14:paraId="62634A43" w14:textId="77777777" w:rsidR="00B81D20" w:rsidRDefault="00B81D20" w:rsidP="001E26E3">
            <w:r>
              <w:t>Head of Department responsible for Enforcement of Narcotic Drugs &amp; Psychotropic Substances Act and Supervising Co-ordination with National and International Drug Enforcement Agencies.</w:t>
            </w:r>
          </w:p>
          <w:p w14:paraId="1FAAB828" w14:textId="77777777" w:rsidR="00B81D20" w:rsidRDefault="00B81D20" w:rsidP="001E26E3"/>
          <w:p w14:paraId="1E9B4B59" w14:textId="7C3F495E" w:rsidR="00B81D20" w:rsidRPr="00CF1A49" w:rsidRDefault="00B81D20" w:rsidP="00B81D20">
            <w:pPr>
              <w:pStyle w:val="Heading3"/>
              <w:contextualSpacing w:val="0"/>
            </w:pPr>
            <w:r>
              <w:t>22/10/2017</w:t>
            </w:r>
            <w:r w:rsidRPr="00CF1A49">
              <w:t xml:space="preserve"> – </w:t>
            </w:r>
            <w:r>
              <w:t>20/01/2019</w:t>
            </w:r>
          </w:p>
          <w:p w14:paraId="46A6455C" w14:textId="28D2D769" w:rsidR="00B81D20" w:rsidRPr="00CF1A49" w:rsidRDefault="00B81D20" w:rsidP="00B81D20">
            <w:pPr>
              <w:pStyle w:val="Heading2"/>
              <w:contextualSpacing w:val="0"/>
            </w:pPr>
            <w:r>
              <w:t>special Director</w:t>
            </w:r>
            <w:r w:rsidRPr="00CF1A49">
              <w:t xml:space="preserve">, </w:t>
            </w:r>
            <w:r>
              <w:rPr>
                <w:rStyle w:val="SubtleReference"/>
              </w:rPr>
              <w:t>central bureau</w:t>
            </w:r>
            <w:r w:rsidR="00B1482E">
              <w:rPr>
                <w:rStyle w:val="SubtleReference"/>
              </w:rPr>
              <w:t xml:space="preserve"> of investigation</w:t>
            </w:r>
            <w:r w:rsidR="004C5000">
              <w:rPr>
                <w:rStyle w:val="SubtleReference"/>
              </w:rPr>
              <w:t xml:space="preserve"> (CBI)</w:t>
            </w:r>
          </w:p>
          <w:p w14:paraId="08B68481" w14:textId="77777777" w:rsidR="00B950D4" w:rsidRDefault="00B1482E" w:rsidP="00B950D4">
            <w:pPr>
              <w:pStyle w:val="ListParagraph"/>
              <w:numPr>
                <w:ilvl w:val="0"/>
                <w:numId w:val="17"/>
              </w:numPr>
            </w:pPr>
            <w:r>
              <w:t xml:space="preserve">Headed the Special Investigation Team probing various high-profile cases, in addition to supervision of cases investigated by the CBI. These cases involved Vijay Mallya’s case, Augusta Westland case, Land Scam cases of Bikaner (Robert Vadra), etc. </w:t>
            </w:r>
          </w:p>
          <w:p w14:paraId="3F34F664" w14:textId="2E478498" w:rsidR="00B81D20" w:rsidRDefault="00B1482E" w:rsidP="00B950D4">
            <w:pPr>
              <w:pStyle w:val="ListParagraph"/>
              <w:numPr>
                <w:ilvl w:val="0"/>
                <w:numId w:val="16"/>
              </w:numPr>
            </w:pPr>
            <w:r>
              <w:t xml:space="preserve">Handled extradition of Vijay Mallya and Christian Mitchel James in aforesaid cases successfully. Supervised the investigations of Chit Fund Scam cases, Coal Scam Cases and 2G Scam cases as well. </w:t>
            </w:r>
          </w:p>
          <w:p w14:paraId="19A29C18" w14:textId="77777777" w:rsidR="00B1482E" w:rsidRDefault="00B1482E" w:rsidP="001E26E3"/>
          <w:p w14:paraId="6DDD3597" w14:textId="44A00E64" w:rsidR="00B81D20" w:rsidRPr="00CF1A49" w:rsidRDefault="00B1482E" w:rsidP="00B81D20">
            <w:pPr>
              <w:pStyle w:val="Heading3"/>
              <w:contextualSpacing w:val="0"/>
            </w:pPr>
            <w:r>
              <w:t>12</w:t>
            </w:r>
            <w:r w:rsidR="00B81D20">
              <w:t>/0</w:t>
            </w:r>
            <w:r>
              <w:t>4</w:t>
            </w:r>
            <w:r w:rsidR="00B81D20">
              <w:t>/201</w:t>
            </w:r>
            <w:r>
              <w:t>6</w:t>
            </w:r>
            <w:r w:rsidR="00B81D20" w:rsidRPr="00CF1A49">
              <w:t xml:space="preserve"> – </w:t>
            </w:r>
            <w:r>
              <w:t>22</w:t>
            </w:r>
            <w:r w:rsidR="00B81D20">
              <w:t>/</w:t>
            </w:r>
            <w:r>
              <w:t>10</w:t>
            </w:r>
            <w:r w:rsidR="00B81D20">
              <w:t>/20</w:t>
            </w:r>
            <w:r>
              <w:t>17</w:t>
            </w:r>
          </w:p>
          <w:p w14:paraId="5A5DC4D6" w14:textId="675F2D11" w:rsidR="00B81D20" w:rsidRPr="00CF1A49" w:rsidRDefault="00B1482E" w:rsidP="00B81D20">
            <w:pPr>
              <w:pStyle w:val="Heading2"/>
              <w:contextualSpacing w:val="0"/>
            </w:pPr>
            <w:r>
              <w:t xml:space="preserve">additional </w:t>
            </w:r>
            <w:r w:rsidR="00B81D20">
              <w:t>Director</w:t>
            </w:r>
            <w:r w:rsidR="00B81D20" w:rsidRPr="00CF1A49">
              <w:t xml:space="preserve">, </w:t>
            </w:r>
            <w:r>
              <w:rPr>
                <w:rStyle w:val="SubtleReference"/>
              </w:rPr>
              <w:t>central bureau of investigation</w:t>
            </w:r>
            <w:r w:rsidR="004C5000">
              <w:rPr>
                <w:rStyle w:val="SubtleReference"/>
              </w:rPr>
              <w:t xml:space="preserve"> (CBI)</w:t>
            </w:r>
          </w:p>
          <w:p w14:paraId="6D8D5205" w14:textId="5B46C23A" w:rsidR="00C84F76" w:rsidRDefault="00B1482E" w:rsidP="00B1482E">
            <w:r>
              <w:t xml:space="preserve">Headed the Special Investigation Team probing various high-profile cases, in addition to supervision of cases investigated by the CBI. These cases involved Vijay Mallya’s case, Augusta Westland case, Land Scam cases of Bikaner (Robert Vadra), etc. Handled extradition of Vijay Mallya and Christian Mitchel James in aforesaid cases successfully. Supervised the investigations of Chit Fund Scam cases, Coal Scam Cases and 2G Scam cases as well. </w:t>
            </w:r>
          </w:p>
          <w:p w14:paraId="3A6946A8" w14:textId="77777777" w:rsidR="00B1482E" w:rsidRDefault="00B1482E" w:rsidP="00B81D20">
            <w:pPr>
              <w:pStyle w:val="Heading3"/>
              <w:contextualSpacing w:val="0"/>
            </w:pPr>
          </w:p>
          <w:p w14:paraId="48921C3D" w14:textId="031BB55F" w:rsidR="00B81D20" w:rsidRPr="00CF1A49" w:rsidRDefault="00B1482E" w:rsidP="00B81D20">
            <w:pPr>
              <w:pStyle w:val="Heading3"/>
              <w:contextualSpacing w:val="0"/>
            </w:pPr>
            <w:r>
              <w:t>11</w:t>
            </w:r>
            <w:r w:rsidR="00B81D20">
              <w:t>/0</w:t>
            </w:r>
            <w:r>
              <w:t>2</w:t>
            </w:r>
            <w:r w:rsidR="00B81D20">
              <w:t>/201</w:t>
            </w:r>
            <w:r>
              <w:t>6</w:t>
            </w:r>
            <w:r w:rsidR="00B81D20" w:rsidRPr="00CF1A49">
              <w:t xml:space="preserve"> – </w:t>
            </w:r>
            <w:r>
              <w:t>11</w:t>
            </w:r>
            <w:r w:rsidR="00B81D20">
              <w:t>/0</w:t>
            </w:r>
            <w:r>
              <w:t>4</w:t>
            </w:r>
            <w:r w:rsidR="00B81D20">
              <w:t>/20</w:t>
            </w:r>
            <w:r>
              <w:t>16</w:t>
            </w:r>
          </w:p>
          <w:p w14:paraId="28522AC0" w14:textId="4D312236" w:rsidR="00B81D20" w:rsidRPr="00CF1A49" w:rsidRDefault="00B1482E" w:rsidP="00B81D20">
            <w:pPr>
              <w:pStyle w:val="Heading2"/>
              <w:contextualSpacing w:val="0"/>
            </w:pPr>
            <w:r>
              <w:t xml:space="preserve">additional </w:t>
            </w:r>
            <w:r w:rsidR="00B81D20">
              <w:t>Director general</w:t>
            </w:r>
            <w:r w:rsidR="00B81D20" w:rsidRPr="00CF1A49">
              <w:t xml:space="preserve">, </w:t>
            </w:r>
            <w:r>
              <w:rPr>
                <w:rStyle w:val="SubtleReference"/>
              </w:rPr>
              <w:t>armed units, gujarat police</w:t>
            </w:r>
          </w:p>
          <w:p w14:paraId="733ED260" w14:textId="3396DDF3" w:rsidR="00B81D20" w:rsidRDefault="00B1482E" w:rsidP="00B81D20">
            <w:r>
              <w:t>Supervised State Reserve Police Force</w:t>
            </w:r>
          </w:p>
          <w:p w14:paraId="3DCD83C0" w14:textId="77777777" w:rsidR="00B1482E" w:rsidRDefault="00B1482E" w:rsidP="00B81D20"/>
          <w:p w14:paraId="0F226D12" w14:textId="1BA8CD5D" w:rsidR="00B1482E" w:rsidRPr="00CF1A49" w:rsidRDefault="00B1482E" w:rsidP="00B1482E">
            <w:pPr>
              <w:pStyle w:val="Heading3"/>
              <w:contextualSpacing w:val="0"/>
            </w:pPr>
            <w:r>
              <w:t>08/06/2011</w:t>
            </w:r>
            <w:r w:rsidRPr="00CF1A49">
              <w:t xml:space="preserve"> – </w:t>
            </w:r>
            <w:r>
              <w:t>09/02/2016</w:t>
            </w:r>
          </w:p>
          <w:p w14:paraId="36BEF679" w14:textId="35B204B4" w:rsidR="00B1482E" w:rsidRPr="00CF1A49" w:rsidRDefault="00B1482E" w:rsidP="00B1482E">
            <w:pPr>
              <w:pStyle w:val="Heading2"/>
              <w:contextualSpacing w:val="0"/>
            </w:pPr>
            <w:r>
              <w:t>commissioner of police</w:t>
            </w:r>
            <w:r w:rsidRPr="00CF1A49">
              <w:t xml:space="preserve">, </w:t>
            </w:r>
            <w:r w:rsidRPr="00B1482E">
              <w:rPr>
                <w:rStyle w:val="SubtleReference"/>
              </w:rPr>
              <w:t>surat</w:t>
            </w:r>
            <w:r>
              <w:rPr>
                <w:rStyle w:val="SubtleReference"/>
              </w:rPr>
              <w:t>, gujarat police</w:t>
            </w:r>
          </w:p>
          <w:p w14:paraId="7E7DC888" w14:textId="1496CEF5" w:rsidR="00B1482E" w:rsidRDefault="00B83219" w:rsidP="00B1482E">
            <w:r>
              <w:t xml:space="preserve">Surat is the Textile, Oil &amp; Gas and Diamond hub of India. </w:t>
            </w:r>
            <w:r w:rsidR="00CF53F7">
              <w:t xml:space="preserve">To ensure a thriving business environment in the </w:t>
            </w:r>
            <w:r w:rsidR="008855D1">
              <w:t xml:space="preserve">city, an appropriate level of peace and security is </w:t>
            </w:r>
            <w:r w:rsidR="00655A07">
              <w:t>the duty of</w:t>
            </w:r>
            <w:r w:rsidR="008855D1">
              <w:t xml:space="preserve"> </w:t>
            </w:r>
            <w:r w:rsidR="00C35B26">
              <w:t>Surat</w:t>
            </w:r>
            <w:r w:rsidR="008855D1">
              <w:t xml:space="preserve"> Police </w:t>
            </w:r>
            <w:r w:rsidR="00655A07">
              <w:t>Force.</w:t>
            </w:r>
            <w:r w:rsidR="0089728B">
              <w:t xml:space="preserve"> This vibrant Business Center has been a target </w:t>
            </w:r>
            <w:r w:rsidR="00142227">
              <w:t xml:space="preserve">of various terror groups, thus, </w:t>
            </w:r>
            <w:r w:rsidR="00C637CD">
              <w:t xml:space="preserve">a fool-proof security with active participation of the </w:t>
            </w:r>
            <w:r w:rsidR="00C35B26">
              <w:t xml:space="preserve">community is needed by </w:t>
            </w:r>
            <w:r w:rsidR="008D65A5">
              <w:t xml:space="preserve">Surat Police. </w:t>
            </w:r>
          </w:p>
          <w:p w14:paraId="7B9314B7" w14:textId="02255B22" w:rsidR="00D562D4" w:rsidRDefault="00D562D4" w:rsidP="00D562D4">
            <w:pPr>
              <w:pStyle w:val="ListParagraph"/>
              <w:numPr>
                <w:ilvl w:val="0"/>
                <w:numId w:val="16"/>
              </w:numPr>
            </w:pPr>
            <w:r>
              <w:t xml:space="preserve">Implemented </w:t>
            </w:r>
            <w:r w:rsidR="00814ED4">
              <w:t xml:space="preserve">‘One of its Kind’ </w:t>
            </w:r>
            <w:r>
              <w:t xml:space="preserve">Surat Safe City Project on PPP Model </w:t>
            </w:r>
          </w:p>
          <w:p w14:paraId="0175C68C" w14:textId="6A3434E2" w:rsidR="00057A3A" w:rsidRDefault="00057A3A" w:rsidP="00057A3A">
            <w:pPr>
              <w:pStyle w:val="ListParagraph"/>
              <w:numPr>
                <w:ilvl w:val="1"/>
                <w:numId w:val="16"/>
              </w:numPr>
            </w:pPr>
            <w:r>
              <w:t>CCTV Network with Integrated Command &amp; Control Center</w:t>
            </w:r>
          </w:p>
          <w:p w14:paraId="2CC1B6C2" w14:textId="269A2DD2" w:rsidR="00976027" w:rsidRDefault="00D12DF1" w:rsidP="00976027">
            <w:pPr>
              <w:pStyle w:val="ListParagraph"/>
              <w:numPr>
                <w:ilvl w:val="2"/>
                <w:numId w:val="16"/>
              </w:numPr>
            </w:pPr>
            <w:r>
              <w:t>~</w:t>
            </w:r>
            <w:r w:rsidR="00976027">
              <w:t xml:space="preserve"> </w:t>
            </w:r>
            <w:r>
              <w:t>30</w:t>
            </w:r>
            <w:r w:rsidR="00976027">
              <w:t>% dip in Street Crimes</w:t>
            </w:r>
            <w:r>
              <w:t xml:space="preserve"> where cameras were located</w:t>
            </w:r>
          </w:p>
          <w:p w14:paraId="6A487673" w14:textId="3DB6F89E" w:rsidR="00D12DF1" w:rsidRDefault="00D12DF1" w:rsidP="00976027">
            <w:pPr>
              <w:pStyle w:val="ListParagraph"/>
              <w:numPr>
                <w:ilvl w:val="2"/>
                <w:numId w:val="16"/>
              </w:numPr>
            </w:pPr>
            <w:r>
              <w:t>~</w:t>
            </w:r>
            <w:r w:rsidR="0001651B">
              <w:t xml:space="preserve"> 25% increase in crime detection rate where cameras were located</w:t>
            </w:r>
          </w:p>
          <w:p w14:paraId="2CD210FD" w14:textId="72690AB4" w:rsidR="00BA6DBB" w:rsidRDefault="00BA6DBB" w:rsidP="00976027">
            <w:pPr>
              <w:pStyle w:val="ListParagraph"/>
              <w:numPr>
                <w:ilvl w:val="2"/>
                <w:numId w:val="16"/>
              </w:numPr>
            </w:pPr>
            <w:r>
              <w:t>Considerable improvement in traffic management and enforcement</w:t>
            </w:r>
          </w:p>
          <w:p w14:paraId="35B3CF4D" w14:textId="0D934030" w:rsidR="009A20B8" w:rsidRDefault="00B97F8A" w:rsidP="009A20B8">
            <w:pPr>
              <w:pStyle w:val="ListParagraph"/>
              <w:numPr>
                <w:ilvl w:val="1"/>
                <w:numId w:val="16"/>
              </w:numPr>
            </w:pPr>
            <w:r>
              <w:t>Maintain</w:t>
            </w:r>
            <w:r w:rsidR="00686E6A">
              <w:t>ed</w:t>
            </w:r>
            <w:r>
              <w:t xml:space="preserve"> communal </w:t>
            </w:r>
            <w:r w:rsidR="00B947BB">
              <w:t>h</w:t>
            </w:r>
            <w:r>
              <w:t xml:space="preserve">armony </w:t>
            </w:r>
            <w:r w:rsidR="00671291">
              <w:t>by</w:t>
            </w:r>
            <w:r>
              <w:t xml:space="preserve"> taking effective and fair action against fundamentalists in all the communities through </w:t>
            </w:r>
            <w:r w:rsidR="00686E6A">
              <w:t>‘Community Policing’</w:t>
            </w:r>
          </w:p>
          <w:p w14:paraId="64D5D2AF" w14:textId="77777777" w:rsidR="000E2694" w:rsidRDefault="000E2694" w:rsidP="000E2694"/>
          <w:p w14:paraId="7A006C8C" w14:textId="7E97934C" w:rsidR="000E2694" w:rsidRPr="00CF1A49" w:rsidRDefault="000E2694" w:rsidP="000E2694">
            <w:pPr>
              <w:pStyle w:val="Heading3"/>
              <w:contextualSpacing w:val="0"/>
            </w:pPr>
            <w:r>
              <w:t>22/05/2008</w:t>
            </w:r>
            <w:r w:rsidRPr="00CF1A49">
              <w:t xml:space="preserve"> – </w:t>
            </w:r>
            <w:r>
              <w:t>06/06/2011</w:t>
            </w:r>
          </w:p>
          <w:p w14:paraId="7D51230D" w14:textId="2C304F21" w:rsidR="000E2694" w:rsidRPr="00CF1A49" w:rsidRDefault="000E2694" w:rsidP="000E2694">
            <w:pPr>
              <w:pStyle w:val="Heading2"/>
              <w:contextualSpacing w:val="0"/>
            </w:pPr>
            <w:r>
              <w:t>commissioner of police</w:t>
            </w:r>
            <w:r w:rsidRPr="00CF1A49">
              <w:t xml:space="preserve">, </w:t>
            </w:r>
            <w:r>
              <w:rPr>
                <w:rStyle w:val="SubtleReference"/>
              </w:rPr>
              <w:t>vadodara, gujarat police</w:t>
            </w:r>
          </w:p>
          <w:p w14:paraId="2CBAB504" w14:textId="17A689CD" w:rsidR="000E2694" w:rsidRDefault="00CE39F9" w:rsidP="000E2694">
            <w:r>
              <w:t xml:space="preserve">Vadodara is the cultural capital of the state of </w:t>
            </w:r>
            <w:r w:rsidR="00042B23">
              <w:t>Gujarat;</w:t>
            </w:r>
            <w:r w:rsidR="00494CC7">
              <w:t xml:space="preserve"> therefore, it is always on the radar of terrorists </w:t>
            </w:r>
            <w:r w:rsidR="00BD3E7F">
              <w:t xml:space="preserve">and anti-social elements in the city. </w:t>
            </w:r>
          </w:p>
          <w:p w14:paraId="2D2A588A" w14:textId="07CC37A4" w:rsidR="00B947BB" w:rsidRDefault="00B947BB" w:rsidP="00B947BB">
            <w:pPr>
              <w:pStyle w:val="ListParagraph"/>
              <w:numPr>
                <w:ilvl w:val="0"/>
                <w:numId w:val="16"/>
              </w:numPr>
            </w:pPr>
            <w:r>
              <w:t xml:space="preserve">Maintained communal harmony in the city </w:t>
            </w:r>
            <w:r w:rsidR="00671291">
              <w:t>through ‘Community Policing’</w:t>
            </w:r>
          </w:p>
          <w:p w14:paraId="77409D2D" w14:textId="0FF5B7E7" w:rsidR="009B2A6A" w:rsidRDefault="00947EE6" w:rsidP="00B947BB">
            <w:pPr>
              <w:pStyle w:val="ListParagraph"/>
              <w:numPr>
                <w:ilvl w:val="0"/>
                <w:numId w:val="16"/>
              </w:numPr>
            </w:pPr>
            <w:r>
              <w:t xml:space="preserve">Investigated 2008 serial Bomb Blasts in </w:t>
            </w:r>
            <w:r w:rsidR="00441F20">
              <w:t>Ahmedabad</w:t>
            </w:r>
            <w:r>
              <w:t xml:space="preserve"> </w:t>
            </w:r>
            <w:r w:rsidR="00441F20">
              <w:t>and e</w:t>
            </w:r>
            <w:r w:rsidR="009B2A6A">
              <w:t xml:space="preserve">xposed </w:t>
            </w:r>
            <w:r w:rsidR="00C43699">
              <w:t>entire Indian Mujahideen</w:t>
            </w:r>
            <w:r w:rsidR="002D4CB1">
              <w:t xml:space="preserve"> (IM)</w:t>
            </w:r>
            <w:r w:rsidR="00C43699">
              <w:t xml:space="preserve"> terror network </w:t>
            </w:r>
            <w:r>
              <w:t>in India</w:t>
            </w:r>
            <w:r w:rsidR="00441F20">
              <w:t xml:space="preserve"> in an expeditious manner</w:t>
            </w:r>
          </w:p>
          <w:p w14:paraId="131353CE" w14:textId="7FE1FA97" w:rsidR="00441F20" w:rsidRDefault="002D4CB1" w:rsidP="002D4CB1">
            <w:pPr>
              <w:pStyle w:val="ListParagraph"/>
              <w:numPr>
                <w:ilvl w:val="1"/>
                <w:numId w:val="16"/>
              </w:numPr>
            </w:pPr>
            <w:r>
              <w:t xml:space="preserve">It resulted in solving all past and present </w:t>
            </w:r>
            <w:r w:rsidR="001802FB">
              <w:t xml:space="preserve">terror </w:t>
            </w:r>
            <w:r>
              <w:t>cases where IM was involved</w:t>
            </w:r>
          </w:p>
          <w:p w14:paraId="1848FCB5" w14:textId="724E261F" w:rsidR="002D4CB1" w:rsidRDefault="001802FB" w:rsidP="002D4CB1">
            <w:pPr>
              <w:pStyle w:val="ListParagraph"/>
              <w:numPr>
                <w:ilvl w:val="1"/>
                <w:numId w:val="16"/>
              </w:numPr>
            </w:pPr>
            <w:r>
              <w:t xml:space="preserve">It resulted in </w:t>
            </w:r>
            <w:r w:rsidR="00042B23">
              <w:t>numerous arrests across India</w:t>
            </w:r>
          </w:p>
          <w:p w14:paraId="6D6308A4" w14:textId="77777777" w:rsidR="000E2694" w:rsidRDefault="000E2694" w:rsidP="00B1482E">
            <w:pPr>
              <w:pStyle w:val="Heading3"/>
              <w:contextualSpacing w:val="0"/>
            </w:pPr>
          </w:p>
          <w:p w14:paraId="6AA3305F" w14:textId="387D71F9" w:rsidR="00B1482E" w:rsidRPr="00CF1A49" w:rsidRDefault="000E2694" w:rsidP="00B1482E">
            <w:pPr>
              <w:pStyle w:val="Heading3"/>
              <w:contextualSpacing w:val="0"/>
            </w:pPr>
            <w:r>
              <w:t>28/04/2003</w:t>
            </w:r>
            <w:r w:rsidR="00B1482E" w:rsidRPr="00CF1A49">
              <w:t xml:space="preserve"> – </w:t>
            </w:r>
            <w:r w:rsidR="00723F59">
              <w:t>18/12/2006</w:t>
            </w:r>
          </w:p>
          <w:p w14:paraId="11839E08" w14:textId="3D2EDD03" w:rsidR="00B1482E" w:rsidRPr="00CF1A49" w:rsidRDefault="000E2694" w:rsidP="00B1482E">
            <w:pPr>
              <w:pStyle w:val="Heading2"/>
              <w:contextualSpacing w:val="0"/>
            </w:pPr>
            <w:r>
              <w:t>inspector general of police</w:t>
            </w:r>
            <w:r w:rsidR="00B1482E" w:rsidRPr="00CF1A49">
              <w:t xml:space="preserve">, </w:t>
            </w:r>
            <w:r>
              <w:rPr>
                <w:rStyle w:val="SubtleReference"/>
              </w:rPr>
              <w:t>Vadodara range</w:t>
            </w:r>
            <w:r w:rsidR="00B1482E">
              <w:rPr>
                <w:rStyle w:val="SubtleReference"/>
              </w:rPr>
              <w:t>, gujarat police</w:t>
            </w:r>
          </w:p>
          <w:p w14:paraId="01525381" w14:textId="330FE352" w:rsidR="00B1482E" w:rsidRDefault="000E2694" w:rsidP="00B1482E">
            <w:r>
              <w:lastRenderedPageBreak/>
              <w:t>To maintain law &amp; order, prevention &amp; detection of crime.</w:t>
            </w:r>
          </w:p>
          <w:p w14:paraId="03908295" w14:textId="77777777" w:rsidR="000E2694" w:rsidRDefault="000E2694" w:rsidP="00B1482E"/>
          <w:p w14:paraId="4E5A30FD" w14:textId="3F8C88D1" w:rsidR="00B1482E" w:rsidRPr="00CF1A49" w:rsidRDefault="00B1482E" w:rsidP="00B1482E">
            <w:pPr>
              <w:pStyle w:val="Heading3"/>
              <w:contextualSpacing w:val="0"/>
            </w:pPr>
            <w:r>
              <w:t>1</w:t>
            </w:r>
            <w:r w:rsidR="000E2694">
              <w:t>0</w:t>
            </w:r>
            <w:r>
              <w:t>/0</w:t>
            </w:r>
            <w:r w:rsidR="000E2694">
              <w:t>4</w:t>
            </w:r>
            <w:r>
              <w:t>/</w:t>
            </w:r>
            <w:r w:rsidR="00723F59">
              <w:t>2002</w:t>
            </w:r>
            <w:r w:rsidRPr="00CF1A49">
              <w:t xml:space="preserve"> – </w:t>
            </w:r>
            <w:r w:rsidR="00723F59">
              <w:t>26/04/2003</w:t>
            </w:r>
          </w:p>
          <w:p w14:paraId="75162B6E" w14:textId="38A54592" w:rsidR="00B1482E" w:rsidRPr="00CF1A49" w:rsidRDefault="000E2694" w:rsidP="00B1482E">
            <w:pPr>
              <w:pStyle w:val="Heading2"/>
              <w:contextualSpacing w:val="0"/>
            </w:pPr>
            <w:r>
              <w:t xml:space="preserve">Deputy Inspector </w:t>
            </w:r>
            <w:r w:rsidR="00B1482E">
              <w:t>general</w:t>
            </w:r>
            <w:r w:rsidR="00B1482E" w:rsidRPr="00CF1A49">
              <w:t xml:space="preserve">, </w:t>
            </w:r>
            <w:r>
              <w:rPr>
                <w:rStyle w:val="SubtleReference"/>
              </w:rPr>
              <w:t>CID (Crime)</w:t>
            </w:r>
            <w:r w:rsidR="00B1482E">
              <w:rPr>
                <w:rStyle w:val="SubtleReference"/>
              </w:rPr>
              <w:t>, gujarat police</w:t>
            </w:r>
          </w:p>
          <w:p w14:paraId="6E8D183D" w14:textId="48E13F04" w:rsidR="00B1482E" w:rsidRDefault="000E2694" w:rsidP="00B1482E">
            <w:r>
              <w:t>Supervised investigation of “Godhra Railway Carnage” case.</w:t>
            </w:r>
          </w:p>
          <w:p w14:paraId="043B4D01" w14:textId="77777777" w:rsidR="000E2694" w:rsidRDefault="000E2694" w:rsidP="00B1482E"/>
          <w:p w14:paraId="35E7D0F9" w14:textId="52E52DD2" w:rsidR="00B1482E" w:rsidRPr="00CF1A49" w:rsidRDefault="00723F59" w:rsidP="00B1482E">
            <w:pPr>
              <w:pStyle w:val="Heading3"/>
              <w:contextualSpacing w:val="0"/>
            </w:pPr>
            <w:r>
              <w:t>09/01/2001 – 31/01/2002</w:t>
            </w:r>
          </w:p>
          <w:p w14:paraId="0CB67EA9" w14:textId="4C35A162" w:rsidR="00723F59" w:rsidRPr="00CF1A49" w:rsidRDefault="00723F59" w:rsidP="00723F59">
            <w:pPr>
              <w:pStyle w:val="Heading2"/>
              <w:contextualSpacing w:val="0"/>
            </w:pPr>
            <w:r>
              <w:t>Deputy Inspector general</w:t>
            </w:r>
            <w:r w:rsidRPr="00CF1A49">
              <w:t xml:space="preserve">, </w:t>
            </w:r>
            <w:r>
              <w:rPr>
                <w:rStyle w:val="SubtleReference"/>
              </w:rPr>
              <w:t>ACB,</w:t>
            </w:r>
            <w:r w:rsidR="009944E2">
              <w:rPr>
                <w:rStyle w:val="SubtleReference"/>
              </w:rPr>
              <w:t xml:space="preserve"> Ranchi</w:t>
            </w:r>
            <w:r>
              <w:rPr>
                <w:rStyle w:val="SubtleReference"/>
              </w:rPr>
              <w:t xml:space="preserve"> CBI</w:t>
            </w:r>
          </w:p>
          <w:p w14:paraId="17283B63" w14:textId="04E743B6" w:rsidR="00B1482E" w:rsidRDefault="009944E2" w:rsidP="00B1482E">
            <w:r>
              <w:t>Investigation of cases registered by CBI</w:t>
            </w:r>
          </w:p>
          <w:p w14:paraId="709D6DA3" w14:textId="77777777" w:rsidR="009944E2" w:rsidRDefault="009944E2" w:rsidP="009944E2">
            <w:pPr>
              <w:pStyle w:val="Heading3"/>
              <w:contextualSpacing w:val="0"/>
            </w:pPr>
          </w:p>
          <w:p w14:paraId="002129A6" w14:textId="0B308722" w:rsidR="009944E2" w:rsidRPr="00CF1A49" w:rsidRDefault="009944E2" w:rsidP="009944E2">
            <w:pPr>
              <w:pStyle w:val="Heading3"/>
              <w:contextualSpacing w:val="0"/>
            </w:pPr>
            <w:r>
              <w:t>11/08/1999 – 09/01/2001</w:t>
            </w:r>
          </w:p>
          <w:p w14:paraId="13478140" w14:textId="3CF54AEC" w:rsidR="009944E2" w:rsidRPr="00CF1A49" w:rsidRDefault="009944E2" w:rsidP="009944E2">
            <w:pPr>
              <w:pStyle w:val="Heading2"/>
              <w:contextualSpacing w:val="0"/>
            </w:pPr>
            <w:r>
              <w:t>Deputy Inspector general</w:t>
            </w:r>
            <w:r w:rsidRPr="00CF1A49">
              <w:t xml:space="preserve">, </w:t>
            </w:r>
            <w:r>
              <w:rPr>
                <w:rStyle w:val="SubtleReference"/>
              </w:rPr>
              <w:t>ACB, Patna CBI</w:t>
            </w:r>
          </w:p>
          <w:p w14:paraId="393633B7" w14:textId="5BABCE4E" w:rsidR="009944E2" w:rsidRDefault="009944E2" w:rsidP="009944E2">
            <w:r>
              <w:t>Headed the Regional office of CBI, Patna with additional charge of SP, CBI, Dhanbad and SP, CBI, AHD, Ranchi</w:t>
            </w:r>
          </w:p>
          <w:p w14:paraId="7C4D9BC1" w14:textId="77777777" w:rsidR="009944E2" w:rsidRDefault="009944E2" w:rsidP="00B1482E">
            <w:pPr>
              <w:pStyle w:val="Heading3"/>
              <w:contextualSpacing w:val="0"/>
            </w:pPr>
          </w:p>
          <w:p w14:paraId="1EE848D5" w14:textId="51219135" w:rsidR="00B1482E" w:rsidRPr="00CF1A49" w:rsidRDefault="009944E2" w:rsidP="00B1482E">
            <w:pPr>
              <w:pStyle w:val="Heading3"/>
              <w:contextualSpacing w:val="0"/>
            </w:pPr>
            <w:r>
              <w:t>04/05/1992 – 11/08/1999</w:t>
            </w:r>
          </w:p>
          <w:p w14:paraId="503EE7D3" w14:textId="5544A9DE" w:rsidR="00B1482E" w:rsidRPr="00CF1A49" w:rsidRDefault="00FF1E8C" w:rsidP="00B1482E">
            <w:pPr>
              <w:pStyle w:val="Heading2"/>
              <w:contextualSpacing w:val="0"/>
            </w:pPr>
            <w:r>
              <w:t xml:space="preserve">Superintendent of police, </w:t>
            </w:r>
            <w:r>
              <w:rPr>
                <w:rStyle w:val="SubtleReference"/>
              </w:rPr>
              <w:t>Dhanbad CBI</w:t>
            </w:r>
          </w:p>
          <w:p w14:paraId="4CFED65B" w14:textId="00D1949C" w:rsidR="003C317B" w:rsidRDefault="00FF1E8C" w:rsidP="00B1482E">
            <w:r>
              <w:t>Worked as SP, CBI, Dhanbad in the Coal belt of India famous for Mafia activities</w:t>
            </w:r>
            <w:r w:rsidR="00043D0D">
              <w:t>.</w:t>
            </w:r>
            <w:r>
              <w:t xml:space="preserve"> During my aforesaid tenure, my job profile covered a wide spectrum of investigative work of economic offences, including financial crimes, frauds, money laundering, bank frauds, illegal arms. Supervised investigation of several cases which had </w:t>
            </w:r>
            <w:r w:rsidR="00C50D83">
              <w:t xml:space="preserve">national and </w:t>
            </w:r>
            <w:r>
              <w:t>international ramifications</w:t>
            </w:r>
            <w:r w:rsidR="00C50D83">
              <w:t>.</w:t>
            </w:r>
            <w:r w:rsidR="00275D38">
              <w:t xml:space="preserve"> </w:t>
            </w:r>
          </w:p>
          <w:p w14:paraId="7F6178D5" w14:textId="77777777" w:rsidR="00C03380" w:rsidRDefault="00FF1E8C" w:rsidP="003C317B">
            <w:pPr>
              <w:pStyle w:val="ListParagraph"/>
              <w:numPr>
                <w:ilvl w:val="0"/>
                <w:numId w:val="19"/>
              </w:numPr>
            </w:pPr>
            <w:r>
              <w:t xml:space="preserve">Handled cases of “Fodder Scam of Bihar” wherein Government money to the tune of Rs. 900 crores </w:t>
            </w:r>
            <w:r w:rsidR="00E22078">
              <w:t>were</w:t>
            </w:r>
            <w:r>
              <w:t xml:space="preserve"> siphoned off by influential politicians, senior bureaucrats and other government officials. Investigation of these cases included interrogation and arrest of serving Chief Minister of the State, very senior bureaucrats and other government servants. </w:t>
            </w:r>
          </w:p>
          <w:p w14:paraId="26F442BA" w14:textId="77777777" w:rsidR="00C03380" w:rsidRDefault="00FF1E8C" w:rsidP="003C317B">
            <w:pPr>
              <w:pStyle w:val="ListParagraph"/>
              <w:numPr>
                <w:ilvl w:val="0"/>
                <w:numId w:val="19"/>
              </w:numPr>
            </w:pPr>
            <w:r>
              <w:t xml:space="preserve">Supervised field investigations of famous “Purulia Arms Drop Case” which had serious international ramifications. </w:t>
            </w:r>
          </w:p>
          <w:p w14:paraId="767186A9" w14:textId="77777777" w:rsidR="00FF1E8C" w:rsidRDefault="00FF1E8C" w:rsidP="00C03380">
            <w:pPr>
              <w:pStyle w:val="ListParagraph"/>
              <w:numPr>
                <w:ilvl w:val="0"/>
                <w:numId w:val="19"/>
              </w:numPr>
            </w:pPr>
            <w:r>
              <w:t>Also supervised investigation of following scam cases of large magnitude of the State of Bihar:</w:t>
            </w:r>
          </w:p>
          <w:p w14:paraId="01BD6B4A" w14:textId="77777777" w:rsidR="00FF1E8C" w:rsidRDefault="00FF1E8C" w:rsidP="00C03380">
            <w:pPr>
              <w:pStyle w:val="ListParagraph"/>
              <w:numPr>
                <w:ilvl w:val="1"/>
                <w:numId w:val="19"/>
              </w:numPr>
            </w:pPr>
            <w:r>
              <w:t>Bitumen Scam Cases (Rs. 200 crores)</w:t>
            </w:r>
          </w:p>
          <w:p w14:paraId="4737BCBD" w14:textId="77777777" w:rsidR="00FF1E8C" w:rsidRDefault="00FF1E8C" w:rsidP="00C03380">
            <w:pPr>
              <w:pStyle w:val="ListParagraph"/>
              <w:numPr>
                <w:ilvl w:val="1"/>
                <w:numId w:val="19"/>
              </w:numPr>
            </w:pPr>
            <w:r>
              <w:t xml:space="preserve">MSD (Medicine Store Depot) Scam cases (Rs. 15 crores) </w:t>
            </w:r>
          </w:p>
          <w:p w14:paraId="18505854" w14:textId="0AF72AF5" w:rsidR="00B1482E" w:rsidRDefault="00FF1E8C" w:rsidP="00C03380">
            <w:pPr>
              <w:pStyle w:val="ListParagraph"/>
              <w:numPr>
                <w:ilvl w:val="1"/>
                <w:numId w:val="19"/>
              </w:numPr>
            </w:pPr>
            <w:r>
              <w:t>Muster Roll Scam cases involving crores of rupees</w:t>
            </w:r>
          </w:p>
          <w:p w14:paraId="3C1DFFB9" w14:textId="77777777" w:rsidR="009944E2" w:rsidRDefault="009944E2" w:rsidP="00B1482E">
            <w:pPr>
              <w:pStyle w:val="Heading3"/>
              <w:contextualSpacing w:val="0"/>
            </w:pPr>
          </w:p>
          <w:p w14:paraId="5D595DB7" w14:textId="45A2D27F" w:rsidR="00B1482E" w:rsidRPr="00CF1A49" w:rsidRDefault="00FF1E8C" w:rsidP="00B1482E">
            <w:pPr>
              <w:pStyle w:val="Heading3"/>
              <w:contextualSpacing w:val="0"/>
            </w:pPr>
            <w:r>
              <w:t>06/07/1991 – 23/04</w:t>
            </w:r>
            <w:r w:rsidR="00B71A4E">
              <w:t>/1992</w:t>
            </w:r>
          </w:p>
          <w:p w14:paraId="486D0F18" w14:textId="0B6C7F73" w:rsidR="00B1482E" w:rsidRPr="00CF1A49" w:rsidRDefault="00B71A4E" w:rsidP="00B1482E">
            <w:pPr>
              <w:pStyle w:val="Heading2"/>
              <w:contextualSpacing w:val="0"/>
            </w:pPr>
            <w:r>
              <w:t>deputy commissioner of police</w:t>
            </w:r>
            <w:r w:rsidR="00B1482E" w:rsidRPr="00CF1A49">
              <w:t xml:space="preserve">, </w:t>
            </w:r>
            <w:r>
              <w:rPr>
                <w:rStyle w:val="SubtleReference"/>
              </w:rPr>
              <w:t>ahmedabad</w:t>
            </w:r>
            <w:r w:rsidR="00B1482E">
              <w:rPr>
                <w:rStyle w:val="SubtleReference"/>
              </w:rPr>
              <w:t>, gujarat police</w:t>
            </w:r>
          </w:p>
          <w:p w14:paraId="1AE8EEDA" w14:textId="780E8FD3" w:rsidR="00B1482E" w:rsidRDefault="00B71A4E" w:rsidP="00B1482E">
            <w:r>
              <w:t>Prevention and detection of crime and Maintaining law &amp; order in the Ahmedabad City</w:t>
            </w:r>
          </w:p>
          <w:p w14:paraId="16157710" w14:textId="77777777" w:rsidR="009944E2" w:rsidRDefault="009944E2" w:rsidP="00B1482E">
            <w:pPr>
              <w:pStyle w:val="Heading3"/>
              <w:contextualSpacing w:val="0"/>
            </w:pPr>
          </w:p>
          <w:p w14:paraId="751FE095" w14:textId="1B964319" w:rsidR="00B1482E" w:rsidRPr="00CF1A49" w:rsidRDefault="00B71A4E" w:rsidP="00B1482E">
            <w:pPr>
              <w:pStyle w:val="Heading3"/>
              <w:contextualSpacing w:val="0"/>
            </w:pPr>
            <w:r>
              <w:t>21/04/1990 – 05/07/1991</w:t>
            </w:r>
          </w:p>
          <w:p w14:paraId="3AEF5AFD" w14:textId="5408D673" w:rsidR="00B71A4E" w:rsidRPr="00CF1A49" w:rsidRDefault="00B71A4E" w:rsidP="00B71A4E">
            <w:pPr>
              <w:pStyle w:val="Heading2"/>
              <w:contextualSpacing w:val="0"/>
            </w:pPr>
            <w:r>
              <w:t>district superintendent of police</w:t>
            </w:r>
            <w:r w:rsidRPr="00CF1A49">
              <w:t xml:space="preserve">, </w:t>
            </w:r>
            <w:r>
              <w:rPr>
                <w:rStyle w:val="SubtleReference"/>
              </w:rPr>
              <w:t>patan, gujarat police</w:t>
            </w:r>
          </w:p>
          <w:p w14:paraId="0B8269EA" w14:textId="1306B5D2" w:rsidR="00B71A4E" w:rsidRDefault="00B71A4E" w:rsidP="00B71A4E">
            <w:r>
              <w:t>Prevention and detection of crime and Maintaining law &amp; order</w:t>
            </w:r>
            <w:r w:rsidR="00275D38">
              <w:t>.</w:t>
            </w:r>
          </w:p>
          <w:p w14:paraId="2525ECDB" w14:textId="77777777" w:rsidR="00B71A4E" w:rsidRDefault="00B71A4E" w:rsidP="00B71A4E">
            <w:pPr>
              <w:pStyle w:val="Heading3"/>
              <w:contextualSpacing w:val="0"/>
            </w:pPr>
          </w:p>
          <w:p w14:paraId="3CB0708A" w14:textId="30FCE637" w:rsidR="00B71A4E" w:rsidRPr="00CF1A49" w:rsidRDefault="00882D79" w:rsidP="00B71A4E">
            <w:pPr>
              <w:pStyle w:val="Heading3"/>
              <w:contextualSpacing w:val="0"/>
            </w:pPr>
            <w:r>
              <w:t>16/01/1990 – 20/04/1990</w:t>
            </w:r>
          </w:p>
          <w:p w14:paraId="56795F2C" w14:textId="77777777" w:rsidR="00882D79" w:rsidRPr="00CF1A49" w:rsidRDefault="00882D79" w:rsidP="00882D79">
            <w:pPr>
              <w:pStyle w:val="Heading2"/>
              <w:contextualSpacing w:val="0"/>
            </w:pPr>
            <w:r>
              <w:t>deputy commissioner of police</w:t>
            </w:r>
            <w:r w:rsidRPr="00CF1A49">
              <w:t xml:space="preserve">, </w:t>
            </w:r>
            <w:r>
              <w:rPr>
                <w:rStyle w:val="SubtleReference"/>
              </w:rPr>
              <w:t>ahmedabad, gujarat police</w:t>
            </w:r>
          </w:p>
          <w:p w14:paraId="69D01B0F" w14:textId="77777777" w:rsidR="00B71A4E" w:rsidRDefault="00B71A4E" w:rsidP="00B71A4E">
            <w:r>
              <w:t>Prevention and detection of crime and Maintaining law &amp; order in the Ahmedabad City</w:t>
            </w:r>
          </w:p>
          <w:p w14:paraId="6FAAF2A0" w14:textId="77777777" w:rsidR="00B71A4E" w:rsidRDefault="00B71A4E" w:rsidP="00B71A4E">
            <w:pPr>
              <w:pStyle w:val="Heading3"/>
              <w:contextualSpacing w:val="0"/>
            </w:pPr>
          </w:p>
          <w:p w14:paraId="0C2ADEB6" w14:textId="6B4F5B6D" w:rsidR="00B71A4E" w:rsidRPr="00CF1A49" w:rsidRDefault="00882D79" w:rsidP="00B71A4E">
            <w:pPr>
              <w:pStyle w:val="Heading3"/>
              <w:contextualSpacing w:val="0"/>
            </w:pPr>
            <w:r>
              <w:t>18/09/1989 – 15/01/1990</w:t>
            </w:r>
          </w:p>
          <w:p w14:paraId="64B53A54" w14:textId="77777777" w:rsidR="00882D79" w:rsidRPr="00CF1A49" w:rsidRDefault="00882D79" w:rsidP="00882D79">
            <w:pPr>
              <w:pStyle w:val="Heading2"/>
              <w:contextualSpacing w:val="0"/>
            </w:pPr>
            <w:r>
              <w:lastRenderedPageBreak/>
              <w:t>deputy commissioner of police</w:t>
            </w:r>
            <w:r w:rsidRPr="00CF1A49">
              <w:t xml:space="preserve">, </w:t>
            </w:r>
            <w:r>
              <w:rPr>
                <w:rStyle w:val="SubtleReference"/>
              </w:rPr>
              <w:t>ahmedabad, gujarat police</w:t>
            </w:r>
          </w:p>
          <w:p w14:paraId="178BA666" w14:textId="77777777" w:rsidR="00882D79" w:rsidRDefault="00882D79" w:rsidP="00882D79">
            <w:r>
              <w:t>Prevention and detection of crime and Maintaining law &amp; order in the Ahmedabad City</w:t>
            </w:r>
          </w:p>
          <w:p w14:paraId="637B5086" w14:textId="77777777" w:rsidR="00882D79" w:rsidRDefault="00882D79" w:rsidP="00882D79">
            <w:pPr>
              <w:pStyle w:val="Heading3"/>
              <w:contextualSpacing w:val="0"/>
            </w:pPr>
          </w:p>
          <w:p w14:paraId="75AB9DD4" w14:textId="77777777" w:rsidR="00805297" w:rsidRDefault="00805297" w:rsidP="00882D79">
            <w:pPr>
              <w:pStyle w:val="Heading3"/>
              <w:contextualSpacing w:val="0"/>
            </w:pPr>
          </w:p>
          <w:p w14:paraId="556F97DB" w14:textId="77777777" w:rsidR="00805297" w:rsidRDefault="00805297" w:rsidP="00882D79">
            <w:pPr>
              <w:pStyle w:val="Heading3"/>
              <w:contextualSpacing w:val="0"/>
            </w:pPr>
          </w:p>
          <w:p w14:paraId="6480CDF4" w14:textId="77777777" w:rsidR="00805297" w:rsidRDefault="00805297" w:rsidP="00882D79">
            <w:pPr>
              <w:pStyle w:val="Heading3"/>
              <w:contextualSpacing w:val="0"/>
            </w:pPr>
          </w:p>
          <w:p w14:paraId="499B6591" w14:textId="77777777" w:rsidR="00805297" w:rsidRDefault="00805297" w:rsidP="00882D79">
            <w:pPr>
              <w:pStyle w:val="Heading3"/>
              <w:contextualSpacing w:val="0"/>
            </w:pPr>
          </w:p>
          <w:p w14:paraId="74976A99" w14:textId="3A494059" w:rsidR="00B71A4E" w:rsidRPr="00CF1A49" w:rsidRDefault="00882D79" w:rsidP="00B71A4E">
            <w:pPr>
              <w:pStyle w:val="Heading3"/>
              <w:contextualSpacing w:val="0"/>
            </w:pPr>
            <w:r>
              <w:t>08/01/1988 – 16/09/1989</w:t>
            </w:r>
          </w:p>
          <w:p w14:paraId="2D5CA4ED" w14:textId="41A0B2DC" w:rsidR="00882D79" w:rsidRPr="00CF1A49" w:rsidRDefault="00882D79" w:rsidP="00882D79">
            <w:pPr>
              <w:pStyle w:val="Heading2"/>
              <w:contextualSpacing w:val="0"/>
            </w:pPr>
            <w:r>
              <w:t>district superintendent of police</w:t>
            </w:r>
            <w:r w:rsidRPr="00CF1A49">
              <w:t xml:space="preserve">, </w:t>
            </w:r>
            <w:r>
              <w:rPr>
                <w:rStyle w:val="SubtleReference"/>
              </w:rPr>
              <w:t>jamnagar, gujarat police</w:t>
            </w:r>
          </w:p>
          <w:p w14:paraId="6ADE0241" w14:textId="77777777" w:rsidR="00123D05" w:rsidRDefault="004B4EB6" w:rsidP="004B4EB6">
            <w:r>
              <w:t xml:space="preserve">During my stint from 1987 to 1992 in different capacities, I handled sensitive and urgent issues requiring tactful handling during prevention &amp; detention of crime. </w:t>
            </w:r>
          </w:p>
          <w:p w14:paraId="3163E2D4" w14:textId="77777777" w:rsidR="00123D05" w:rsidRDefault="004B4EB6" w:rsidP="00123D05">
            <w:pPr>
              <w:pStyle w:val="ListParagraph"/>
              <w:numPr>
                <w:ilvl w:val="0"/>
                <w:numId w:val="18"/>
              </w:numPr>
            </w:pPr>
            <w:r>
              <w:t xml:space="preserve">As field officer, interacted with citizens across different social strata. </w:t>
            </w:r>
          </w:p>
          <w:p w14:paraId="3C7C8279" w14:textId="77777777" w:rsidR="00123D05" w:rsidRDefault="004B4EB6" w:rsidP="00123D05">
            <w:pPr>
              <w:pStyle w:val="ListParagraph"/>
              <w:numPr>
                <w:ilvl w:val="0"/>
                <w:numId w:val="18"/>
              </w:numPr>
            </w:pPr>
            <w:r>
              <w:t xml:space="preserve">Gained experience in crowd control techniques. </w:t>
            </w:r>
          </w:p>
          <w:p w14:paraId="0C85B0E9" w14:textId="77777777" w:rsidR="00A77B16" w:rsidRDefault="004B4EB6" w:rsidP="00123D05">
            <w:pPr>
              <w:pStyle w:val="ListParagraph"/>
              <w:numPr>
                <w:ilvl w:val="0"/>
                <w:numId w:val="18"/>
              </w:numPr>
            </w:pPr>
            <w:r>
              <w:t xml:space="preserve">Gained experience in handling and managing social contradictions including case and communal problems. </w:t>
            </w:r>
          </w:p>
          <w:p w14:paraId="66F51332" w14:textId="77777777" w:rsidR="00A77B16" w:rsidRDefault="004B4EB6" w:rsidP="00123D05">
            <w:pPr>
              <w:pStyle w:val="ListParagraph"/>
              <w:numPr>
                <w:ilvl w:val="0"/>
                <w:numId w:val="18"/>
              </w:numPr>
            </w:pPr>
            <w:r>
              <w:t xml:space="preserve">Acquired considerable experience in dignitary security while supervising VVIP visits. </w:t>
            </w:r>
          </w:p>
          <w:p w14:paraId="6C7A726D" w14:textId="77777777" w:rsidR="00A77B16" w:rsidRDefault="004B4EB6" w:rsidP="00123D05">
            <w:pPr>
              <w:pStyle w:val="ListParagraph"/>
              <w:numPr>
                <w:ilvl w:val="0"/>
                <w:numId w:val="18"/>
              </w:numPr>
            </w:pPr>
            <w:r>
              <w:t xml:space="preserve">Managed security arrangements for election, public meetings and other public functions with congregations exceeding two hundred thousand. </w:t>
            </w:r>
          </w:p>
          <w:p w14:paraId="6B7A9E5C" w14:textId="77777777" w:rsidR="00A77B16" w:rsidRDefault="004B4EB6" w:rsidP="00A77B16">
            <w:pPr>
              <w:pStyle w:val="ListParagraph"/>
              <w:numPr>
                <w:ilvl w:val="1"/>
                <w:numId w:val="18"/>
              </w:numPr>
            </w:pPr>
            <w:r>
              <w:t xml:space="preserve">Successfully conducted National Parliamentary Elections and State Legislature Elections involving very large number of electorate and polling booths. </w:t>
            </w:r>
          </w:p>
          <w:p w14:paraId="39937F98" w14:textId="77777777" w:rsidR="00A77B16" w:rsidRDefault="004B4EB6" w:rsidP="00A77B16">
            <w:pPr>
              <w:pStyle w:val="ListParagraph"/>
              <w:numPr>
                <w:ilvl w:val="1"/>
                <w:numId w:val="18"/>
              </w:numPr>
            </w:pPr>
            <w:r>
              <w:t xml:space="preserve">As chief of district police, commanded and managed police force of more than 2000 personnel. </w:t>
            </w:r>
          </w:p>
          <w:p w14:paraId="50D7FFEA" w14:textId="77777777" w:rsidR="00884931" w:rsidRDefault="004B4EB6" w:rsidP="00A77B16">
            <w:pPr>
              <w:pStyle w:val="ListParagraph"/>
              <w:numPr>
                <w:ilvl w:val="0"/>
                <w:numId w:val="18"/>
              </w:numPr>
            </w:pPr>
            <w:r>
              <w:t xml:space="preserve">As Chief of Police in Jamnagar (Coastal District) caught contraband gold worth Rs.14.75 crore (4100 gold biscuits) in January 1989. This was the record seizure by the police, at that point of time. </w:t>
            </w:r>
          </w:p>
          <w:p w14:paraId="4A8D4B1B" w14:textId="77777777" w:rsidR="00884931" w:rsidRDefault="004B4EB6" w:rsidP="00A77B16">
            <w:pPr>
              <w:pStyle w:val="ListParagraph"/>
              <w:numPr>
                <w:ilvl w:val="0"/>
                <w:numId w:val="18"/>
              </w:numPr>
            </w:pPr>
            <w:r>
              <w:t xml:space="preserve">Gained experience in Disaster Management during floods and land cyclones in Gujarat. </w:t>
            </w:r>
          </w:p>
          <w:p w14:paraId="3E6665AB" w14:textId="09819066" w:rsidR="004B4EB6" w:rsidRDefault="004B4EB6" w:rsidP="00A77B16">
            <w:pPr>
              <w:pStyle w:val="ListParagraph"/>
              <w:numPr>
                <w:ilvl w:val="0"/>
                <w:numId w:val="18"/>
              </w:numPr>
            </w:pPr>
            <w:r>
              <w:t>Handled problems of illegal immigration, served as District Police Chief in border areas.</w:t>
            </w:r>
          </w:p>
          <w:p w14:paraId="7C4BCA31" w14:textId="77777777" w:rsidR="00882D79" w:rsidRDefault="00882D79" w:rsidP="00882D79">
            <w:pPr>
              <w:pStyle w:val="Heading3"/>
              <w:contextualSpacing w:val="0"/>
            </w:pPr>
          </w:p>
          <w:p w14:paraId="1DF1342E" w14:textId="61906A53" w:rsidR="00B71A4E" w:rsidRPr="00CF1A49" w:rsidRDefault="00B71A4E" w:rsidP="00B71A4E">
            <w:pPr>
              <w:pStyle w:val="Heading3"/>
              <w:contextualSpacing w:val="0"/>
            </w:pPr>
            <w:r>
              <w:t>21/04/1990 – 05/07/1991</w:t>
            </w:r>
          </w:p>
          <w:p w14:paraId="496B8421" w14:textId="77777777" w:rsidR="00B71A4E" w:rsidRPr="00CF1A49" w:rsidRDefault="00B71A4E" w:rsidP="00B71A4E">
            <w:pPr>
              <w:pStyle w:val="Heading2"/>
              <w:contextualSpacing w:val="0"/>
            </w:pPr>
            <w:r>
              <w:t>district superintendent of police</w:t>
            </w:r>
            <w:r w:rsidRPr="00CF1A49">
              <w:t xml:space="preserve">, </w:t>
            </w:r>
            <w:r>
              <w:rPr>
                <w:rStyle w:val="SubtleReference"/>
              </w:rPr>
              <w:t>patan, gujarat police</w:t>
            </w:r>
          </w:p>
          <w:p w14:paraId="3CB8C167" w14:textId="3F622349" w:rsidR="00B71A4E" w:rsidRDefault="00B71A4E" w:rsidP="00B71A4E">
            <w:r>
              <w:t>Prevention and detection of crime and Maintaining law &amp; order</w:t>
            </w:r>
            <w:r w:rsidR="003C317B">
              <w:t>.</w:t>
            </w:r>
          </w:p>
          <w:p w14:paraId="16E056F9" w14:textId="77777777" w:rsidR="00B71A4E" w:rsidRDefault="00B71A4E" w:rsidP="00B71A4E">
            <w:pPr>
              <w:pStyle w:val="Heading3"/>
              <w:contextualSpacing w:val="0"/>
            </w:pPr>
          </w:p>
          <w:p w14:paraId="37755E08" w14:textId="419979A6" w:rsidR="00B71A4E" w:rsidRPr="00CF1A49" w:rsidRDefault="00882D79" w:rsidP="00B71A4E">
            <w:pPr>
              <w:pStyle w:val="Heading3"/>
              <w:contextualSpacing w:val="0"/>
            </w:pPr>
            <w:r>
              <w:t>25/02/1987 – 12/12/1987</w:t>
            </w:r>
          </w:p>
          <w:p w14:paraId="2CA52F00" w14:textId="1E258E45" w:rsidR="00B71A4E" w:rsidRPr="00CF1A49" w:rsidRDefault="00882D79" w:rsidP="00B71A4E">
            <w:pPr>
              <w:pStyle w:val="Heading2"/>
              <w:contextualSpacing w:val="0"/>
            </w:pPr>
            <w:r>
              <w:t xml:space="preserve">assistant </w:t>
            </w:r>
            <w:r w:rsidR="00B71A4E">
              <w:t>superintendent of police</w:t>
            </w:r>
            <w:r w:rsidR="00B71A4E" w:rsidRPr="00CF1A49">
              <w:t xml:space="preserve">, </w:t>
            </w:r>
            <w:r>
              <w:rPr>
                <w:rStyle w:val="SubtleReference"/>
              </w:rPr>
              <w:t>petlad</w:t>
            </w:r>
            <w:r w:rsidR="00B71A4E">
              <w:rPr>
                <w:rStyle w:val="SubtleReference"/>
              </w:rPr>
              <w:t>, gujarat police</w:t>
            </w:r>
          </w:p>
          <w:p w14:paraId="5808E186" w14:textId="1A594E1C" w:rsidR="00B71A4E" w:rsidRDefault="009738D7" w:rsidP="00B71A4E">
            <w:r>
              <w:t xml:space="preserve">Prevention &amp; detection of crime and Maintaining law &amp; order. </w:t>
            </w:r>
          </w:p>
          <w:p w14:paraId="1327FB79" w14:textId="77777777" w:rsidR="00B81D20" w:rsidRDefault="00B81D20" w:rsidP="009738D7">
            <w:pPr>
              <w:pStyle w:val="Heading3"/>
            </w:pPr>
          </w:p>
          <w:p w14:paraId="26A26C7F" w14:textId="35D3A32E" w:rsidR="009738D7" w:rsidRDefault="009738D7" w:rsidP="009738D7">
            <w:pPr>
              <w:pStyle w:val="Heading3"/>
            </w:pPr>
          </w:p>
        </w:tc>
      </w:tr>
    </w:tbl>
    <w:sdt>
      <w:sdtPr>
        <w:alias w:val="Education:"/>
        <w:tag w:val="Education:"/>
        <w:id w:val="-1908763273"/>
        <w:placeholder>
          <w:docPart w:val="EAC2F65427FD41F8A4214C8BD6FCE5A8"/>
        </w:placeholder>
        <w:temporary/>
        <w:showingPlcHdr/>
        <w15:appearance w15:val="hidden"/>
      </w:sdtPr>
      <w:sdtContent>
        <w:p w14:paraId="7FAFE832" w14:textId="77777777" w:rsidR="00DA59AA" w:rsidRPr="00CF1A49" w:rsidRDefault="00DA59AA" w:rsidP="0097790C">
          <w:pPr>
            <w:pStyle w:val="Heading1"/>
          </w:pPr>
          <w:r w:rsidRPr="00CF1A49">
            <w:t>Education</w:t>
          </w:r>
        </w:p>
      </w:sdtContent>
    </w:sdt>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9290"/>
      </w:tblGrid>
      <w:tr w:rsidR="001D0BF1" w:rsidRPr="00CF1A49" w14:paraId="0AF093CF" w14:textId="77777777" w:rsidTr="00D66A52">
        <w:tc>
          <w:tcPr>
            <w:tcW w:w="9355" w:type="dxa"/>
          </w:tcPr>
          <w:p w14:paraId="1A6BB06A" w14:textId="4FF31135" w:rsidR="001D0BF1" w:rsidRPr="00CF1A49" w:rsidRDefault="00C9786A" w:rsidP="00C30510">
            <w:pPr>
              <w:pStyle w:val="Heading3"/>
              <w:contextualSpacing w:val="0"/>
            </w:pPr>
            <w:r>
              <w:t>1982</w:t>
            </w:r>
          </w:p>
          <w:p w14:paraId="305B9BDD" w14:textId="2BF0F257" w:rsidR="001D0BF1" w:rsidRPr="00CF1A49" w:rsidRDefault="00C9786A" w:rsidP="00C30510">
            <w:pPr>
              <w:pStyle w:val="Heading2"/>
              <w:contextualSpacing w:val="0"/>
            </w:pPr>
            <w:r>
              <w:t>MA</w:t>
            </w:r>
            <w:r w:rsidR="00705D4B">
              <w:t xml:space="preserve"> History</w:t>
            </w:r>
            <w:r w:rsidR="001D0BF1" w:rsidRPr="00CF1A49">
              <w:t xml:space="preserve">, </w:t>
            </w:r>
            <w:r w:rsidR="00705D4B">
              <w:rPr>
                <w:rStyle w:val="SubtleReference"/>
              </w:rPr>
              <w:t>Agra university</w:t>
            </w:r>
          </w:p>
          <w:p w14:paraId="45774075" w14:textId="1F3901ED" w:rsidR="007538DC" w:rsidRPr="00CF1A49" w:rsidRDefault="00E07676" w:rsidP="00C30510">
            <w:pPr>
              <w:contextualSpacing w:val="0"/>
            </w:pPr>
            <w:r>
              <w:t>First Division</w:t>
            </w:r>
          </w:p>
        </w:tc>
      </w:tr>
      <w:tr w:rsidR="00F61DF9" w:rsidRPr="00CF1A49" w14:paraId="11370AF6" w14:textId="77777777" w:rsidTr="00F61DF9">
        <w:tc>
          <w:tcPr>
            <w:tcW w:w="9355" w:type="dxa"/>
            <w:tcMar>
              <w:top w:w="216" w:type="dxa"/>
            </w:tcMar>
          </w:tcPr>
          <w:p w14:paraId="4A6334BB" w14:textId="560A6079" w:rsidR="00F61DF9" w:rsidRPr="00CF1A49" w:rsidRDefault="00E07676" w:rsidP="00C30510">
            <w:pPr>
              <w:pStyle w:val="Heading3"/>
              <w:contextualSpacing w:val="0"/>
            </w:pPr>
            <w:r>
              <w:t>1980</w:t>
            </w:r>
          </w:p>
          <w:p w14:paraId="5AEABD2D" w14:textId="69AA8CB7" w:rsidR="00F61DF9" w:rsidRPr="00CF1A49" w:rsidRDefault="00E07676" w:rsidP="00C30510">
            <w:pPr>
              <w:pStyle w:val="Heading2"/>
              <w:contextualSpacing w:val="0"/>
            </w:pPr>
            <w:r>
              <w:t>BA His</w:t>
            </w:r>
            <w:r w:rsidR="004B2FF8">
              <w:t>tory</w:t>
            </w:r>
            <w:r w:rsidR="00F61DF9" w:rsidRPr="00CF1A49">
              <w:t xml:space="preserve">, </w:t>
            </w:r>
            <w:r w:rsidR="004E23D5">
              <w:rPr>
                <w:rStyle w:val="SubtleReference"/>
              </w:rPr>
              <w:t>Agra University</w:t>
            </w:r>
          </w:p>
          <w:p w14:paraId="0DC3113B" w14:textId="6D83D6FF" w:rsidR="00796CC2" w:rsidRDefault="004E23D5" w:rsidP="00C30510">
            <w:r>
              <w:t>First Division</w:t>
            </w:r>
          </w:p>
          <w:p w14:paraId="0F78BE5B" w14:textId="642EA075" w:rsidR="00796CC2" w:rsidRPr="00CF1A49" w:rsidRDefault="00796CC2" w:rsidP="00C30510">
            <w:pPr>
              <w:pStyle w:val="Heading3"/>
              <w:contextualSpacing w:val="0"/>
            </w:pPr>
            <w:r>
              <w:t>1978</w:t>
            </w:r>
          </w:p>
          <w:p w14:paraId="262B6C32" w14:textId="3D7CE697" w:rsidR="00796CC2" w:rsidRPr="00CF1A49" w:rsidRDefault="00796CC2" w:rsidP="00C30510">
            <w:pPr>
              <w:pStyle w:val="Heading2"/>
              <w:contextualSpacing w:val="0"/>
            </w:pPr>
            <w:r>
              <w:lastRenderedPageBreak/>
              <w:t>intermediate</w:t>
            </w:r>
            <w:r w:rsidR="00323E5F">
              <w:t xml:space="preserve"> arts</w:t>
            </w:r>
            <w:r w:rsidRPr="00CF1A49">
              <w:t xml:space="preserve">, </w:t>
            </w:r>
            <w:r w:rsidR="00323E5F">
              <w:rPr>
                <w:rStyle w:val="SubtleReference"/>
              </w:rPr>
              <w:t>netarhat school</w:t>
            </w:r>
          </w:p>
          <w:p w14:paraId="41972AD6" w14:textId="71D8FEDC" w:rsidR="00796CC2" w:rsidRDefault="00796CC2" w:rsidP="00C30510">
            <w:r>
              <w:t>First Division</w:t>
            </w:r>
          </w:p>
          <w:p w14:paraId="5F532B2F" w14:textId="2F0EEF39" w:rsidR="00796CC2" w:rsidRPr="00CF1A49" w:rsidRDefault="00323E5F" w:rsidP="00C30510">
            <w:pPr>
              <w:pStyle w:val="Heading3"/>
              <w:contextualSpacing w:val="0"/>
            </w:pPr>
            <w:r>
              <w:t>1976</w:t>
            </w:r>
          </w:p>
          <w:p w14:paraId="14AC82F1" w14:textId="7D4E76D6" w:rsidR="00796CC2" w:rsidRPr="00CF1A49" w:rsidRDefault="00323E5F" w:rsidP="00C30510">
            <w:pPr>
              <w:pStyle w:val="Heading2"/>
              <w:contextualSpacing w:val="0"/>
            </w:pPr>
            <w:r>
              <w:t>high school</w:t>
            </w:r>
            <w:r w:rsidR="00796CC2" w:rsidRPr="00CF1A49">
              <w:t xml:space="preserve">, </w:t>
            </w:r>
            <w:r>
              <w:rPr>
                <w:rStyle w:val="SubtleReference"/>
              </w:rPr>
              <w:t>netarhat school</w:t>
            </w:r>
          </w:p>
          <w:p w14:paraId="7A685FFB" w14:textId="39281B5D" w:rsidR="00F61DF9" w:rsidRDefault="00796CC2" w:rsidP="00C30510">
            <w:r>
              <w:t>First Division</w:t>
            </w:r>
          </w:p>
        </w:tc>
      </w:tr>
    </w:tbl>
    <w:sdt>
      <w:sdtPr>
        <w:alias w:val="Skills:"/>
        <w:tag w:val="Skills:"/>
        <w:id w:val="-1392877668"/>
        <w:placeholder>
          <w:docPart w:val="AE5CEA8A256744D0A4A4B42EEB59AA2F"/>
        </w:placeholder>
        <w:temporary/>
        <w:showingPlcHdr/>
        <w15:appearance w15:val="hidden"/>
      </w:sdtPr>
      <w:sdtContent>
        <w:p w14:paraId="07AC2CB4" w14:textId="77777777" w:rsidR="00486277" w:rsidRPr="00CF1A49" w:rsidRDefault="00486277" w:rsidP="00486277">
          <w:pPr>
            <w:pStyle w:val="Heading1"/>
          </w:pPr>
          <w:r w:rsidRPr="00CF1A49">
            <w:t>Skills</w:t>
          </w:r>
        </w:p>
      </w:sdtContent>
    </w:sdt>
    <w:tbl>
      <w:tblPr>
        <w:tblStyle w:val="TableGrid"/>
        <w:tblW w:w="5000" w:type="pct"/>
        <w:tblCellMar>
          <w:left w:w="0" w:type="dxa"/>
          <w:right w:w="0" w:type="dxa"/>
        </w:tblCellMar>
        <w:tblLook w:val="04A0" w:firstRow="1" w:lastRow="0" w:firstColumn="1" w:lastColumn="0" w:noHBand="0" w:noVBand="1"/>
        <w:tblDescription w:val="Skills layout table"/>
      </w:tblPr>
      <w:tblGrid>
        <w:gridCol w:w="4680"/>
        <w:gridCol w:w="4680"/>
      </w:tblGrid>
      <w:tr w:rsidR="003A0632" w:rsidRPr="006E1507" w14:paraId="75D8029D" w14:textId="77777777" w:rsidTr="00CF1A49">
        <w:tc>
          <w:tcPr>
            <w:tcW w:w="4675" w:type="dxa"/>
          </w:tcPr>
          <w:p w14:paraId="733BA4BE" w14:textId="51D1388F" w:rsidR="001E3120" w:rsidRPr="006E1507" w:rsidRDefault="002E4227" w:rsidP="006E1507">
            <w:pPr>
              <w:pStyle w:val="ListBullet"/>
              <w:contextualSpacing w:val="0"/>
            </w:pPr>
            <w:r>
              <w:t>Investigation of complicated cases like frauds, cheating</w:t>
            </w:r>
            <w:r w:rsidR="00C85839">
              <w:t>, bribery, homicides etc.</w:t>
            </w:r>
          </w:p>
          <w:p w14:paraId="522C056F" w14:textId="03450896" w:rsidR="001F4E6D" w:rsidRPr="006E1507" w:rsidRDefault="00C85839" w:rsidP="006E1507">
            <w:pPr>
              <w:pStyle w:val="ListBullet"/>
              <w:contextualSpacing w:val="0"/>
            </w:pPr>
            <w:r>
              <w:t xml:space="preserve">Handling critical Law &amp; Order issues like </w:t>
            </w:r>
            <w:r w:rsidR="0027777E">
              <w:t>political agitations, communal agitations etc.</w:t>
            </w:r>
          </w:p>
        </w:tc>
        <w:tc>
          <w:tcPr>
            <w:tcW w:w="4675" w:type="dxa"/>
            <w:tcMar>
              <w:left w:w="360" w:type="dxa"/>
            </w:tcMar>
          </w:tcPr>
          <w:p w14:paraId="7DD94943" w14:textId="796B15C1" w:rsidR="003A0632" w:rsidRPr="006E1507" w:rsidRDefault="0027777E" w:rsidP="006E1507">
            <w:pPr>
              <w:pStyle w:val="ListBullet"/>
              <w:contextualSpacing w:val="0"/>
            </w:pPr>
            <w:r>
              <w:t>Narcotics related crimes</w:t>
            </w:r>
          </w:p>
          <w:p w14:paraId="13DC9CA8" w14:textId="3CC6DA23" w:rsidR="001E3120" w:rsidRPr="006E1507" w:rsidRDefault="006C1E27" w:rsidP="006E1507">
            <w:pPr>
              <w:pStyle w:val="ListBullet"/>
              <w:contextualSpacing w:val="0"/>
            </w:pPr>
            <w:r>
              <w:t>Terror related crimes</w:t>
            </w:r>
          </w:p>
          <w:p w14:paraId="4D82EA35" w14:textId="77777777" w:rsidR="001E3120" w:rsidRDefault="006C1E27" w:rsidP="006E1507">
            <w:pPr>
              <w:pStyle w:val="ListBullet"/>
              <w:contextualSpacing w:val="0"/>
            </w:pPr>
            <w:r>
              <w:t>Cyber security and Cyber Crimes</w:t>
            </w:r>
          </w:p>
          <w:p w14:paraId="1172A2B0" w14:textId="121B0398" w:rsidR="001E3120" w:rsidRPr="006E1507" w:rsidRDefault="00BA35BC" w:rsidP="006E1507">
            <w:pPr>
              <w:pStyle w:val="ListBullet"/>
              <w:contextualSpacing w:val="0"/>
            </w:pPr>
            <w:r>
              <w:t>Safe City Projects</w:t>
            </w:r>
          </w:p>
        </w:tc>
      </w:tr>
    </w:tbl>
    <w:p w14:paraId="7AE94894" w14:textId="23B42F29" w:rsidR="00AD782D" w:rsidRPr="00CF1A49" w:rsidRDefault="009738D7" w:rsidP="0062312F">
      <w:pPr>
        <w:pStyle w:val="Heading1"/>
      </w:pPr>
      <w:r>
        <w:t xml:space="preserve">Awards </w:t>
      </w:r>
    </w:p>
    <w:p w14:paraId="177A0383" w14:textId="25BFDBB1" w:rsidR="009738D7" w:rsidRDefault="009738D7" w:rsidP="009738D7">
      <w:pPr>
        <w:pStyle w:val="ListBullet"/>
      </w:pPr>
      <w:r>
        <w:t>Awarded Police Medal in 2001 for meritorious Services</w:t>
      </w:r>
    </w:p>
    <w:p w14:paraId="4C5BCA20" w14:textId="0410DEAF" w:rsidR="009738D7" w:rsidRDefault="009738D7" w:rsidP="009738D7">
      <w:pPr>
        <w:pStyle w:val="ListBullet"/>
      </w:pPr>
      <w:r>
        <w:t>Awarded President’s Police Medal in 2009 for Distinguished Services</w:t>
      </w:r>
    </w:p>
    <w:p w14:paraId="6292463B" w14:textId="5B79BC84" w:rsidR="00B51D1B" w:rsidRPr="006E1507" w:rsidRDefault="00B51D1B" w:rsidP="006E1507"/>
    <w:sectPr w:rsidR="00B51D1B" w:rsidRPr="006E1507" w:rsidSect="00503FCD">
      <w:footerReference w:type="default" r:id="rId9"/>
      <w:headerReference w:type="first" r:id="rId10"/>
      <w:pgSz w:w="12240" w:h="15840" w:code="1"/>
      <w:pgMar w:top="950"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20C47" w14:textId="77777777" w:rsidR="00262FDA" w:rsidRDefault="00262FDA" w:rsidP="0068194B">
      <w:r>
        <w:separator/>
      </w:r>
    </w:p>
    <w:p w14:paraId="2D2E07F0" w14:textId="77777777" w:rsidR="00262FDA" w:rsidRDefault="00262FDA"/>
    <w:p w14:paraId="59F35DAC" w14:textId="77777777" w:rsidR="00262FDA" w:rsidRDefault="00262FDA"/>
  </w:endnote>
  <w:endnote w:type="continuationSeparator" w:id="0">
    <w:p w14:paraId="671F12F6" w14:textId="77777777" w:rsidR="00262FDA" w:rsidRDefault="00262FDA" w:rsidP="0068194B">
      <w:r>
        <w:continuationSeparator/>
      </w:r>
    </w:p>
    <w:p w14:paraId="2E276433" w14:textId="77777777" w:rsidR="00262FDA" w:rsidRDefault="00262FDA"/>
    <w:p w14:paraId="383BC388" w14:textId="77777777" w:rsidR="00262FDA" w:rsidRDefault="00262FDA"/>
  </w:endnote>
  <w:endnote w:type="continuationNotice" w:id="1">
    <w:p w14:paraId="26C83854" w14:textId="77777777" w:rsidR="00262FDA" w:rsidRDefault="00262F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606279"/>
      <w:docPartObj>
        <w:docPartGallery w:val="Page Numbers (Bottom of Page)"/>
        <w:docPartUnique/>
      </w:docPartObj>
    </w:sdtPr>
    <w:sdtEndPr>
      <w:rPr>
        <w:noProof/>
      </w:rPr>
    </w:sdtEndPr>
    <w:sdtContent>
      <w:p w14:paraId="4DA11B3D" w14:textId="77777777" w:rsidR="002B2958" w:rsidRDefault="002B2958">
        <w:pPr>
          <w:pStyle w:val="Footer"/>
        </w:pPr>
        <w:r>
          <w:fldChar w:fldCharType="begin"/>
        </w:r>
        <w:r>
          <w:instrText xml:space="preserve"> PAGE   \* MERGEFORMAT </w:instrText>
        </w:r>
        <w:r>
          <w:fldChar w:fldCharType="separate"/>
        </w:r>
        <w:r w:rsidR="002A1945">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DE23B" w14:textId="77777777" w:rsidR="00262FDA" w:rsidRDefault="00262FDA" w:rsidP="0068194B">
      <w:r>
        <w:separator/>
      </w:r>
    </w:p>
    <w:p w14:paraId="119CF4A3" w14:textId="77777777" w:rsidR="00262FDA" w:rsidRDefault="00262FDA"/>
    <w:p w14:paraId="4D61C6B7" w14:textId="77777777" w:rsidR="00262FDA" w:rsidRDefault="00262FDA"/>
  </w:footnote>
  <w:footnote w:type="continuationSeparator" w:id="0">
    <w:p w14:paraId="1C4AD3E6" w14:textId="77777777" w:rsidR="00262FDA" w:rsidRDefault="00262FDA" w:rsidP="0068194B">
      <w:r>
        <w:continuationSeparator/>
      </w:r>
    </w:p>
    <w:p w14:paraId="7DAFD087" w14:textId="77777777" w:rsidR="00262FDA" w:rsidRDefault="00262FDA"/>
    <w:p w14:paraId="5CDFD12A" w14:textId="77777777" w:rsidR="00262FDA" w:rsidRDefault="00262FDA"/>
  </w:footnote>
  <w:footnote w:type="continuationNotice" w:id="1">
    <w:p w14:paraId="615451B3" w14:textId="77777777" w:rsidR="00262FDA" w:rsidRDefault="00262FD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6A90C" w14:textId="77777777" w:rsidR="00236D54" w:rsidRPr="004E01EB" w:rsidRDefault="00F476C4" w:rsidP="005A1B10">
    <w:pPr>
      <w:pStyle w:val="Header"/>
    </w:pPr>
    <w:r w:rsidRPr="004E01EB">
      <w:rPr>
        <w:noProof/>
      </w:rPr>
      <mc:AlternateContent>
        <mc:Choice Requires="wps">
          <w:drawing>
            <wp:anchor distT="0" distB="0" distL="114300" distR="114300" simplePos="0" relativeHeight="251658240" behindDoc="1" locked="0" layoutInCell="1" allowOverlap="1" wp14:anchorId="19CF67A4" wp14:editId="44C7B1AE">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4B13F913" id="Straight Connector 5" o:spid="_x0000_s1026" alt="&quot;&quot;"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2B385D5C"/>
    <w:lvl w:ilvl="0">
      <w:start w:val="1"/>
      <w:numFmt w:val="bullet"/>
      <w:lvlText w:val=""/>
      <w:lvlJc w:val="left"/>
      <w:pPr>
        <w:ind w:left="360" w:hanging="360"/>
      </w:pPr>
      <w:rPr>
        <w:rFonts w:ascii="Symbol" w:hAnsi="Symbol" w:hint="default"/>
        <w:color w:val="1D824C" w:themeColor="accent1"/>
      </w:rPr>
    </w:lvl>
  </w:abstractNum>
  <w:abstractNum w:abstractNumId="10" w15:restartNumberingAfterBreak="0">
    <w:nsid w:val="05A119C8"/>
    <w:multiLevelType w:val="hybridMultilevel"/>
    <w:tmpl w:val="A5A681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2" w15:restartNumberingAfterBreak="0">
    <w:nsid w:val="2B1E64DD"/>
    <w:multiLevelType w:val="hybridMultilevel"/>
    <w:tmpl w:val="90769A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074905"/>
    <w:multiLevelType w:val="hybridMultilevel"/>
    <w:tmpl w:val="F25446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3DF0479"/>
    <w:multiLevelType w:val="hybridMultilevel"/>
    <w:tmpl w:val="50A8CA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60E533E"/>
    <w:multiLevelType w:val="hybridMultilevel"/>
    <w:tmpl w:val="1DDAB722"/>
    <w:lvl w:ilvl="0" w:tplc="40090001">
      <w:start w:val="1"/>
      <w:numFmt w:val="bullet"/>
      <w:lvlText w:val=""/>
      <w:lvlJc w:val="left"/>
      <w:pPr>
        <w:ind w:left="1440" w:hanging="720"/>
      </w:pPr>
      <w:rPr>
        <w:rFonts w:ascii="Symbol" w:hAnsi="Symbol"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4676589B"/>
    <w:multiLevelType w:val="hybridMultilevel"/>
    <w:tmpl w:val="D28A6F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6595376"/>
    <w:multiLevelType w:val="hybridMultilevel"/>
    <w:tmpl w:val="5C7C88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3529219">
    <w:abstractNumId w:val="9"/>
  </w:num>
  <w:num w:numId="2" w16cid:durableId="506871221">
    <w:abstractNumId w:val="8"/>
  </w:num>
  <w:num w:numId="3" w16cid:durableId="472606493">
    <w:abstractNumId w:val="7"/>
  </w:num>
  <w:num w:numId="4" w16cid:durableId="1145051672">
    <w:abstractNumId w:val="6"/>
  </w:num>
  <w:num w:numId="5" w16cid:durableId="1647124551">
    <w:abstractNumId w:val="11"/>
  </w:num>
  <w:num w:numId="6" w16cid:durableId="2000233712">
    <w:abstractNumId w:val="3"/>
  </w:num>
  <w:num w:numId="7" w16cid:durableId="18505370">
    <w:abstractNumId w:val="14"/>
  </w:num>
  <w:num w:numId="8" w16cid:durableId="1700429627">
    <w:abstractNumId w:val="2"/>
  </w:num>
  <w:num w:numId="9" w16cid:durableId="700932506">
    <w:abstractNumId w:val="18"/>
  </w:num>
  <w:num w:numId="10" w16cid:durableId="1602956960">
    <w:abstractNumId w:val="5"/>
  </w:num>
  <w:num w:numId="11" w16cid:durableId="921451414">
    <w:abstractNumId w:val="4"/>
  </w:num>
  <w:num w:numId="12" w16cid:durableId="1352100329">
    <w:abstractNumId w:val="1"/>
  </w:num>
  <w:num w:numId="13" w16cid:durableId="1300377635">
    <w:abstractNumId w:val="0"/>
  </w:num>
  <w:num w:numId="14" w16cid:durableId="335768021">
    <w:abstractNumId w:val="16"/>
  </w:num>
  <w:num w:numId="15" w16cid:durableId="41447856">
    <w:abstractNumId w:val="10"/>
  </w:num>
  <w:num w:numId="16" w16cid:durableId="1250963451">
    <w:abstractNumId w:val="15"/>
  </w:num>
  <w:num w:numId="17" w16cid:durableId="1704355385">
    <w:abstractNumId w:val="13"/>
  </w:num>
  <w:num w:numId="18" w16cid:durableId="1510607065">
    <w:abstractNumId w:val="17"/>
  </w:num>
  <w:num w:numId="19" w16cid:durableId="310448416">
    <w:abstractNumId w:val="19"/>
  </w:num>
  <w:num w:numId="20" w16cid:durableId="10868773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removePersonalInformation/>
  <w:removeDateAndTime/>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0E5"/>
    <w:rsid w:val="000001EF"/>
    <w:rsid w:val="000062A7"/>
    <w:rsid w:val="00007322"/>
    <w:rsid w:val="00007728"/>
    <w:rsid w:val="0001651B"/>
    <w:rsid w:val="00022EB2"/>
    <w:rsid w:val="000230E5"/>
    <w:rsid w:val="00024584"/>
    <w:rsid w:val="00024730"/>
    <w:rsid w:val="000423CF"/>
    <w:rsid w:val="00042B23"/>
    <w:rsid w:val="00043D0D"/>
    <w:rsid w:val="0004787F"/>
    <w:rsid w:val="00055E95"/>
    <w:rsid w:val="000562F9"/>
    <w:rsid w:val="00056B0B"/>
    <w:rsid w:val="00057A3A"/>
    <w:rsid w:val="000647BB"/>
    <w:rsid w:val="0007021F"/>
    <w:rsid w:val="0007594B"/>
    <w:rsid w:val="00077FCD"/>
    <w:rsid w:val="000A571C"/>
    <w:rsid w:val="000A7A03"/>
    <w:rsid w:val="000B2BA5"/>
    <w:rsid w:val="000B6041"/>
    <w:rsid w:val="000E2694"/>
    <w:rsid w:val="000F2F8C"/>
    <w:rsid w:val="0010006E"/>
    <w:rsid w:val="001044DD"/>
    <w:rsid w:val="001045A8"/>
    <w:rsid w:val="00114A91"/>
    <w:rsid w:val="001153B8"/>
    <w:rsid w:val="00123D05"/>
    <w:rsid w:val="001252D7"/>
    <w:rsid w:val="00133D69"/>
    <w:rsid w:val="00142227"/>
    <w:rsid w:val="001427E1"/>
    <w:rsid w:val="00145709"/>
    <w:rsid w:val="001479E8"/>
    <w:rsid w:val="00163668"/>
    <w:rsid w:val="00171566"/>
    <w:rsid w:val="00174676"/>
    <w:rsid w:val="001755A8"/>
    <w:rsid w:val="001802FB"/>
    <w:rsid w:val="00184014"/>
    <w:rsid w:val="00192008"/>
    <w:rsid w:val="00194D87"/>
    <w:rsid w:val="001964D5"/>
    <w:rsid w:val="001B358A"/>
    <w:rsid w:val="001C0E68"/>
    <w:rsid w:val="001C4B6F"/>
    <w:rsid w:val="001D0BF1"/>
    <w:rsid w:val="001E26E3"/>
    <w:rsid w:val="001E3120"/>
    <w:rsid w:val="001E7E0C"/>
    <w:rsid w:val="001F0BB0"/>
    <w:rsid w:val="001F4E6D"/>
    <w:rsid w:val="001F6140"/>
    <w:rsid w:val="00203573"/>
    <w:rsid w:val="0020597D"/>
    <w:rsid w:val="00213B4C"/>
    <w:rsid w:val="002169F0"/>
    <w:rsid w:val="0022236E"/>
    <w:rsid w:val="002253B0"/>
    <w:rsid w:val="00236D54"/>
    <w:rsid w:val="002401A7"/>
    <w:rsid w:val="00241A3D"/>
    <w:rsid w:val="00241D8C"/>
    <w:rsid w:val="00241FDB"/>
    <w:rsid w:val="0024720C"/>
    <w:rsid w:val="002617AE"/>
    <w:rsid w:val="00262FDA"/>
    <w:rsid w:val="002638D0"/>
    <w:rsid w:val="002647D3"/>
    <w:rsid w:val="00275D38"/>
    <w:rsid w:val="00275EAE"/>
    <w:rsid w:val="0027777E"/>
    <w:rsid w:val="00292B08"/>
    <w:rsid w:val="00294648"/>
    <w:rsid w:val="00294998"/>
    <w:rsid w:val="00297F18"/>
    <w:rsid w:val="002A1945"/>
    <w:rsid w:val="002B2958"/>
    <w:rsid w:val="002B3FC8"/>
    <w:rsid w:val="002D23C5"/>
    <w:rsid w:val="002D4CB1"/>
    <w:rsid w:val="002D6137"/>
    <w:rsid w:val="002E4227"/>
    <w:rsid w:val="002E45B6"/>
    <w:rsid w:val="002E7E61"/>
    <w:rsid w:val="002F05E5"/>
    <w:rsid w:val="002F254D"/>
    <w:rsid w:val="002F30E4"/>
    <w:rsid w:val="00307140"/>
    <w:rsid w:val="00316DFF"/>
    <w:rsid w:val="00323E5F"/>
    <w:rsid w:val="00325B57"/>
    <w:rsid w:val="00336056"/>
    <w:rsid w:val="0034040E"/>
    <w:rsid w:val="003544E1"/>
    <w:rsid w:val="00366398"/>
    <w:rsid w:val="00377235"/>
    <w:rsid w:val="00395A5A"/>
    <w:rsid w:val="003A0632"/>
    <w:rsid w:val="003A187C"/>
    <w:rsid w:val="003A30E5"/>
    <w:rsid w:val="003A5080"/>
    <w:rsid w:val="003A6ADF"/>
    <w:rsid w:val="003B5928"/>
    <w:rsid w:val="003C0A60"/>
    <w:rsid w:val="003C317B"/>
    <w:rsid w:val="003D380F"/>
    <w:rsid w:val="003E1411"/>
    <w:rsid w:val="003E160D"/>
    <w:rsid w:val="003E485F"/>
    <w:rsid w:val="003F1D5F"/>
    <w:rsid w:val="003F6A9E"/>
    <w:rsid w:val="004027D0"/>
    <w:rsid w:val="00405128"/>
    <w:rsid w:val="00406CFF"/>
    <w:rsid w:val="00416B25"/>
    <w:rsid w:val="00420592"/>
    <w:rsid w:val="004319E0"/>
    <w:rsid w:val="0043464E"/>
    <w:rsid w:val="00437E8C"/>
    <w:rsid w:val="00440225"/>
    <w:rsid w:val="00441F20"/>
    <w:rsid w:val="004525F1"/>
    <w:rsid w:val="004726BC"/>
    <w:rsid w:val="00474105"/>
    <w:rsid w:val="00480038"/>
    <w:rsid w:val="00480E6E"/>
    <w:rsid w:val="00486277"/>
    <w:rsid w:val="00494CC7"/>
    <w:rsid w:val="00494CF6"/>
    <w:rsid w:val="00495F8D"/>
    <w:rsid w:val="004A1FAE"/>
    <w:rsid w:val="004A32FF"/>
    <w:rsid w:val="004B06EB"/>
    <w:rsid w:val="004B2FF8"/>
    <w:rsid w:val="004B4EB6"/>
    <w:rsid w:val="004B6AD0"/>
    <w:rsid w:val="004C07C4"/>
    <w:rsid w:val="004C2D5D"/>
    <w:rsid w:val="004C33E1"/>
    <w:rsid w:val="004C5000"/>
    <w:rsid w:val="004E01EB"/>
    <w:rsid w:val="004E23D5"/>
    <w:rsid w:val="004E2794"/>
    <w:rsid w:val="00500179"/>
    <w:rsid w:val="00503FCD"/>
    <w:rsid w:val="00510392"/>
    <w:rsid w:val="00513773"/>
    <w:rsid w:val="00513E2A"/>
    <w:rsid w:val="00566A35"/>
    <w:rsid w:val="0056701E"/>
    <w:rsid w:val="005740D7"/>
    <w:rsid w:val="0057521C"/>
    <w:rsid w:val="005A0F26"/>
    <w:rsid w:val="005A1B10"/>
    <w:rsid w:val="005A6850"/>
    <w:rsid w:val="005A7B9B"/>
    <w:rsid w:val="005B1B1B"/>
    <w:rsid w:val="005C5932"/>
    <w:rsid w:val="005D3CA7"/>
    <w:rsid w:val="005D4CC1"/>
    <w:rsid w:val="005F41A4"/>
    <w:rsid w:val="005F4B91"/>
    <w:rsid w:val="005F55D2"/>
    <w:rsid w:val="005F5D7F"/>
    <w:rsid w:val="00603AE5"/>
    <w:rsid w:val="0062312F"/>
    <w:rsid w:val="00625F2C"/>
    <w:rsid w:val="006543BA"/>
    <w:rsid w:val="00655A07"/>
    <w:rsid w:val="006618E9"/>
    <w:rsid w:val="00671291"/>
    <w:rsid w:val="0068194B"/>
    <w:rsid w:val="00686E6A"/>
    <w:rsid w:val="00692041"/>
    <w:rsid w:val="00692703"/>
    <w:rsid w:val="00696D52"/>
    <w:rsid w:val="006A1962"/>
    <w:rsid w:val="006B5D48"/>
    <w:rsid w:val="006B7D7B"/>
    <w:rsid w:val="006C1A5E"/>
    <w:rsid w:val="006C1E27"/>
    <w:rsid w:val="006D65FA"/>
    <w:rsid w:val="006E1507"/>
    <w:rsid w:val="006E75AD"/>
    <w:rsid w:val="00705D4B"/>
    <w:rsid w:val="00712D8B"/>
    <w:rsid w:val="00713DEE"/>
    <w:rsid w:val="00723F59"/>
    <w:rsid w:val="007273B7"/>
    <w:rsid w:val="007308E9"/>
    <w:rsid w:val="00733E0A"/>
    <w:rsid w:val="0074403D"/>
    <w:rsid w:val="0074420E"/>
    <w:rsid w:val="007465C0"/>
    <w:rsid w:val="00746D44"/>
    <w:rsid w:val="007538DC"/>
    <w:rsid w:val="00757803"/>
    <w:rsid w:val="00766BFF"/>
    <w:rsid w:val="00777819"/>
    <w:rsid w:val="0079206B"/>
    <w:rsid w:val="00796076"/>
    <w:rsid w:val="00796CC2"/>
    <w:rsid w:val="007A61B4"/>
    <w:rsid w:val="007B059B"/>
    <w:rsid w:val="007C0566"/>
    <w:rsid w:val="007C31CA"/>
    <w:rsid w:val="007C606B"/>
    <w:rsid w:val="007D5C5F"/>
    <w:rsid w:val="007E6A61"/>
    <w:rsid w:val="00801140"/>
    <w:rsid w:val="00803404"/>
    <w:rsid w:val="00803686"/>
    <w:rsid w:val="00803F80"/>
    <w:rsid w:val="0080493E"/>
    <w:rsid w:val="00805297"/>
    <w:rsid w:val="00806ABB"/>
    <w:rsid w:val="00814ED4"/>
    <w:rsid w:val="00834955"/>
    <w:rsid w:val="00842AB0"/>
    <w:rsid w:val="00855B59"/>
    <w:rsid w:val="00860461"/>
    <w:rsid w:val="0086487C"/>
    <w:rsid w:val="00870B20"/>
    <w:rsid w:val="0087484D"/>
    <w:rsid w:val="008761BF"/>
    <w:rsid w:val="008829F8"/>
    <w:rsid w:val="00882D79"/>
    <w:rsid w:val="00883779"/>
    <w:rsid w:val="00884931"/>
    <w:rsid w:val="008855D1"/>
    <w:rsid w:val="00885897"/>
    <w:rsid w:val="0089728B"/>
    <w:rsid w:val="008A070A"/>
    <w:rsid w:val="008A6538"/>
    <w:rsid w:val="008B1D7B"/>
    <w:rsid w:val="008C7056"/>
    <w:rsid w:val="008D65A5"/>
    <w:rsid w:val="008F3B14"/>
    <w:rsid w:val="00901899"/>
    <w:rsid w:val="00902D54"/>
    <w:rsid w:val="0090344B"/>
    <w:rsid w:val="00905715"/>
    <w:rsid w:val="0091321E"/>
    <w:rsid w:val="00913946"/>
    <w:rsid w:val="009156E2"/>
    <w:rsid w:val="00915EC4"/>
    <w:rsid w:val="00923891"/>
    <w:rsid w:val="0092726B"/>
    <w:rsid w:val="00927488"/>
    <w:rsid w:val="009361BA"/>
    <w:rsid w:val="00944F78"/>
    <w:rsid w:val="00947EE6"/>
    <w:rsid w:val="009510E7"/>
    <w:rsid w:val="00952C89"/>
    <w:rsid w:val="009571D8"/>
    <w:rsid w:val="0096404F"/>
    <w:rsid w:val="009650EA"/>
    <w:rsid w:val="009738D7"/>
    <w:rsid w:val="00976027"/>
    <w:rsid w:val="0097790C"/>
    <w:rsid w:val="0098506E"/>
    <w:rsid w:val="009859A7"/>
    <w:rsid w:val="009944E2"/>
    <w:rsid w:val="009A0A8F"/>
    <w:rsid w:val="009A20B8"/>
    <w:rsid w:val="009A44CE"/>
    <w:rsid w:val="009A696D"/>
    <w:rsid w:val="009B2226"/>
    <w:rsid w:val="009B2A6A"/>
    <w:rsid w:val="009B763B"/>
    <w:rsid w:val="009C4DFC"/>
    <w:rsid w:val="009D44F8"/>
    <w:rsid w:val="009E3160"/>
    <w:rsid w:val="009F220C"/>
    <w:rsid w:val="009F3B05"/>
    <w:rsid w:val="009F4914"/>
    <w:rsid w:val="009F4931"/>
    <w:rsid w:val="009F53BD"/>
    <w:rsid w:val="009F77D8"/>
    <w:rsid w:val="00A044C4"/>
    <w:rsid w:val="00A044D0"/>
    <w:rsid w:val="00A04EAA"/>
    <w:rsid w:val="00A14534"/>
    <w:rsid w:val="00A16DAA"/>
    <w:rsid w:val="00A24162"/>
    <w:rsid w:val="00A25023"/>
    <w:rsid w:val="00A270EA"/>
    <w:rsid w:val="00A34BA2"/>
    <w:rsid w:val="00A36F27"/>
    <w:rsid w:val="00A42E32"/>
    <w:rsid w:val="00A447B3"/>
    <w:rsid w:val="00A46E63"/>
    <w:rsid w:val="00A51DC5"/>
    <w:rsid w:val="00A53DE1"/>
    <w:rsid w:val="00A615E1"/>
    <w:rsid w:val="00A755E8"/>
    <w:rsid w:val="00A77B16"/>
    <w:rsid w:val="00A82B64"/>
    <w:rsid w:val="00A86622"/>
    <w:rsid w:val="00A93A5D"/>
    <w:rsid w:val="00AB32F8"/>
    <w:rsid w:val="00AB610B"/>
    <w:rsid w:val="00AD1E19"/>
    <w:rsid w:val="00AD360E"/>
    <w:rsid w:val="00AD40FB"/>
    <w:rsid w:val="00AD782D"/>
    <w:rsid w:val="00AE1FF9"/>
    <w:rsid w:val="00AE2539"/>
    <w:rsid w:val="00AE7650"/>
    <w:rsid w:val="00B10EBE"/>
    <w:rsid w:val="00B11A8D"/>
    <w:rsid w:val="00B1482E"/>
    <w:rsid w:val="00B236F1"/>
    <w:rsid w:val="00B50F99"/>
    <w:rsid w:val="00B51D1B"/>
    <w:rsid w:val="00B540F4"/>
    <w:rsid w:val="00B60FD0"/>
    <w:rsid w:val="00B622DF"/>
    <w:rsid w:val="00B6332A"/>
    <w:rsid w:val="00B71A4E"/>
    <w:rsid w:val="00B81760"/>
    <w:rsid w:val="00B81D20"/>
    <w:rsid w:val="00B83219"/>
    <w:rsid w:val="00B8494C"/>
    <w:rsid w:val="00B947BB"/>
    <w:rsid w:val="00B94BCA"/>
    <w:rsid w:val="00B950D4"/>
    <w:rsid w:val="00B97F8A"/>
    <w:rsid w:val="00BA0D22"/>
    <w:rsid w:val="00BA1546"/>
    <w:rsid w:val="00BA35BC"/>
    <w:rsid w:val="00BA6DBB"/>
    <w:rsid w:val="00BB4E51"/>
    <w:rsid w:val="00BD18C8"/>
    <w:rsid w:val="00BD3E7F"/>
    <w:rsid w:val="00BD431F"/>
    <w:rsid w:val="00BE423E"/>
    <w:rsid w:val="00BF33A8"/>
    <w:rsid w:val="00BF61AC"/>
    <w:rsid w:val="00BF6C08"/>
    <w:rsid w:val="00C03380"/>
    <w:rsid w:val="00C30510"/>
    <w:rsid w:val="00C35B26"/>
    <w:rsid w:val="00C43699"/>
    <w:rsid w:val="00C47FA6"/>
    <w:rsid w:val="00C50D83"/>
    <w:rsid w:val="00C57FC6"/>
    <w:rsid w:val="00C637CD"/>
    <w:rsid w:val="00C66A7D"/>
    <w:rsid w:val="00C779DA"/>
    <w:rsid w:val="00C814F7"/>
    <w:rsid w:val="00C84F76"/>
    <w:rsid w:val="00C85839"/>
    <w:rsid w:val="00C9786A"/>
    <w:rsid w:val="00CA39E7"/>
    <w:rsid w:val="00CA4B4D"/>
    <w:rsid w:val="00CB35C3"/>
    <w:rsid w:val="00CD0A54"/>
    <w:rsid w:val="00CD323D"/>
    <w:rsid w:val="00CE39F9"/>
    <w:rsid w:val="00CE4030"/>
    <w:rsid w:val="00CE64B3"/>
    <w:rsid w:val="00CF1A49"/>
    <w:rsid w:val="00CF53F7"/>
    <w:rsid w:val="00D01417"/>
    <w:rsid w:val="00D0630C"/>
    <w:rsid w:val="00D12DF1"/>
    <w:rsid w:val="00D243A9"/>
    <w:rsid w:val="00D305E5"/>
    <w:rsid w:val="00D37CD3"/>
    <w:rsid w:val="00D42E07"/>
    <w:rsid w:val="00D562D4"/>
    <w:rsid w:val="00D66A52"/>
    <w:rsid w:val="00D66EFA"/>
    <w:rsid w:val="00D717F9"/>
    <w:rsid w:val="00D72A2D"/>
    <w:rsid w:val="00D75145"/>
    <w:rsid w:val="00D919F3"/>
    <w:rsid w:val="00D9521A"/>
    <w:rsid w:val="00DA3914"/>
    <w:rsid w:val="00DA59AA"/>
    <w:rsid w:val="00DB6915"/>
    <w:rsid w:val="00DB7E1E"/>
    <w:rsid w:val="00DC1B78"/>
    <w:rsid w:val="00DC2A2F"/>
    <w:rsid w:val="00DC600B"/>
    <w:rsid w:val="00DD7B8E"/>
    <w:rsid w:val="00DE06C3"/>
    <w:rsid w:val="00DE0FAA"/>
    <w:rsid w:val="00DE136D"/>
    <w:rsid w:val="00DE6534"/>
    <w:rsid w:val="00DF4D6C"/>
    <w:rsid w:val="00E01923"/>
    <w:rsid w:val="00E07676"/>
    <w:rsid w:val="00E14498"/>
    <w:rsid w:val="00E22078"/>
    <w:rsid w:val="00E2397A"/>
    <w:rsid w:val="00E254DB"/>
    <w:rsid w:val="00E300FC"/>
    <w:rsid w:val="00E362DB"/>
    <w:rsid w:val="00E421F8"/>
    <w:rsid w:val="00E5632B"/>
    <w:rsid w:val="00E70240"/>
    <w:rsid w:val="00E71E6B"/>
    <w:rsid w:val="00E737E3"/>
    <w:rsid w:val="00E76295"/>
    <w:rsid w:val="00E81CC5"/>
    <w:rsid w:val="00E85A87"/>
    <w:rsid w:val="00E85B4A"/>
    <w:rsid w:val="00E9528E"/>
    <w:rsid w:val="00EA5099"/>
    <w:rsid w:val="00EA5842"/>
    <w:rsid w:val="00EB3248"/>
    <w:rsid w:val="00EC1351"/>
    <w:rsid w:val="00EC4CBF"/>
    <w:rsid w:val="00EE2CA8"/>
    <w:rsid w:val="00EF17E8"/>
    <w:rsid w:val="00EF51D9"/>
    <w:rsid w:val="00F130DD"/>
    <w:rsid w:val="00F24884"/>
    <w:rsid w:val="00F462F3"/>
    <w:rsid w:val="00F476C4"/>
    <w:rsid w:val="00F50497"/>
    <w:rsid w:val="00F60EA8"/>
    <w:rsid w:val="00F61DF9"/>
    <w:rsid w:val="00F63297"/>
    <w:rsid w:val="00F81960"/>
    <w:rsid w:val="00F82424"/>
    <w:rsid w:val="00F8769D"/>
    <w:rsid w:val="00F91DDC"/>
    <w:rsid w:val="00F92603"/>
    <w:rsid w:val="00F9350C"/>
    <w:rsid w:val="00F94EB5"/>
    <w:rsid w:val="00F9624D"/>
    <w:rsid w:val="00F972AD"/>
    <w:rsid w:val="00FB268F"/>
    <w:rsid w:val="00FB31C1"/>
    <w:rsid w:val="00FB58F2"/>
    <w:rsid w:val="00FC3920"/>
    <w:rsid w:val="00FC6AEA"/>
    <w:rsid w:val="00FD3D13"/>
    <w:rsid w:val="00FE55A2"/>
    <w:rsid w:val="00FF1E8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259E6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 w:type="character" w:styleId="UnresolvedMention">
    <w:name w:val="Unresolved Mention"/>
    <w:basedOn w:val="DefaultParagraphFont"/>
    <w:uiPriority w:val="99"/>
    <w:semiHidden/>
    <w:unhideWhenUsed/>
    <w:rsid w:val="000230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rakesh-asthana-6b4463153"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sthaanarakesh@gmail.com" TargetMode="Externa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kush%20Asthana\AppData\Roaming\Microsoft\Templates\Modern%20chronological%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53B342D103A4FC29702061EA0C48844"/>
        <w:category>
          <w:name w:val="General"/>
          <w:gallery w:val="placeholder"/>
        </w:category>
        <w:types>
          <w:type w:val="bbPlcHdr"/>
        </w:types>
        <w:behaviors>
          <w:behavior w:val="content"/>
        </w:behaviors>
        <w:guid w:val="{3FE17E20-0D24-4BC1-A002-17F110A909D2}"/>
      </w:docPartPr>
      <w:docPartBody>
        <w:p w:rsidR="00C31C34" w:rsidRDefault="002F48A5">
          <w:pPr>
            <w:pStyle w:val="253B342D103A4FC29702061EA0C48844"/>
          </w:pPr>
          <w:r w:rsidRPr="00CF1A49">
            <w:t>·</w:t>
          </w:r>
        </w:p>
      </w:docPartBody>
    </w:docPart>
    <w:docPart>
      <w:docPartPr>
        <w:name w:val="D438EA38D0BA4203AFD64A9AB011330F"/>
        <w:category>
          <w:name w:val="General"/>
          <w:gallery w:val="placeholder"/>
        </w:category>
        <w:types>
          <w:type w:val="bbPlcHdr"/>
        </w:types>
        <w:behaviors>
          <w:behavior w:val="content"/>
        </w:behaviors>
        <w:guid w:val="{20D3F163-0642-4E05-AE26-1B0A379C02CE}"/>
      </w:docPartPr>
      <w:docPartBody>
        <w:p w:rsidR="00C31C34" w:rsidRDefault="002F48A5">
          <w:pPr>
            <w:pStyle w:val="D438EA38D0BA4203AFD64A9AB011330F"/>
          </w:pPr>
          <w:r w:rsidRPr="00CF1A49">
            <w:t>·</w:t>
          </w:r>
        </w:p>
      </w:docPartBody>
    </w:docPart>
    <w:docPart>
      <w:docPartPr>
        <w:name w:val="FF6625FD015B43FC83A8107DA69C1857"/>
        <w:category>
          <w:name w:val="General"/>
          <w:gallery w:val="placeholder"/>
        </w:category>
        <w:types>
          <w:type w:val="bbPlcHdr"/>
        </w:types>
        <w:behaviors>
          <w:behavior w:val="content"/>
        </w:behaviors>
        <w:guid w:val="{46C15830-5450-4DED-A5D9-F09C4F323E19}"/>
      </w:docPartPr>
      <w:docPartBody>
        <w:p w:rsidR="00C31C34" w:rsidRDefault="002F48A5">
          <w:pPr>
            <w:pStyle w:val="FF6625FD015B43FC83A8107DA69C1857"/>
          </w:pPr>
          <w:r w:rsidRPr="00CF1A49">
            <w:t>·</w:t>
          </w:r>
        </w:p>
      </w:docPartBody>
    </w:docPart>
    <w:docPart>
      <w:docPartPr>
        <w:name w:val="4FBE1F00FC624C4DBD84A076A58DF995"/>
        <w:category>
          <w:name w:val="General"/>
          <w:gallery w:val="placeholder"/>
        </w:category>
        <w:types>
          <w:type w:val="bbPlcHdr"/>
        </w:types>
        <w:behaviors>
          <w:behavior w:val="content"/>
        </w:behaviors>
        <w:guid w:val="{342B5049-966E-402F-A3F3-1CBB6AA1C0B5}"/>
      </w:docPartPr>
      <w:docPartBody>
        <w:p w:rsidR="00C31C34" w:rsidRDefault="002F48A5">
          <w:pPr>
            <w:pStyle w:val="4FBE1F00FC624C4DBD84A076A58DF995"/>
          </w:pPr>
          <w:r w:rsidRPr="00CF1A49">
            <w:t>Experience</w:t>
          </w:r>
        </w:p>
      </w:docPartBody>
    </w:docPart>
    <w:docPart>
      <w:docPartPr>
        <w:name w:val="EAC2F65427FD41F8A4214C8BD6FCE5A8"/>
        <w:category>
          <w:name w:val="General"/>
          <w:gallery w:val="placeholder"/>
        </w:category>
        <w:types>
          <w:type w:val="bbPlcHdr"/>
        </w:types>
        <w:behaviors>
          <w:behavior w:val="content"/>
        </w:behaviors>
        <w:guid w:val="{4C764765-DBF9-4E13-9E85-9F404F866781}"/>
      </w:docPartPr>
      <w:docPartBody>
        <w:p w:rsidR="00C31C34" w:rsidRDefault="002F48A5">
          <w:pPr>
            <w:pStyle w:val="EAC2F65427FD41F8A4214C8BD6FCE5A8"/>
          </w:pPr>
          <w:r w:rsidRPr="00CF1A49">
            <w:t>Education</w:t>
          </w:r>
        </w:p>
      </w:docPartBody>
    </w:docPart>
    <w:docPart>
      <w:docPartPr>
        <w:name w:val="AE5CEA8A256744D0A4A4B42EEB59AA2F"/>
        <w:category>
          <w:name w:val="General"/>
          <w:gallery w:val="placeholder"/>
        </w:category>
        <w:types>
          <w:type w:val="bbPlcHdr"/>
        </w:types>
        <w:behaviors>
          <w:behavior w:val="content"/>
        </w:behaviors>
        <w:guid w:val="{355727A2-0B74-46A2-82D4-AF2955947477}"/>
      </w:docPartPr>
      <w:docPartBody>
        <w:p w:rsidR="00C31C34" w:rsidRDefault="002F48A5">
          <w:pPr>
            <w:pStyle w:val="AE5CEA8A256744D0A4A4B42EEB59AA2F"/>
          </w:pPr>
          <w:r w:rsidRPr="00CF1A49">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8A5"/>
    <w:rsid w:val="00273606"/>
    <w:rsid w:val="002F48A5"/>
    <w:rsid w:val="003F446B"/>
    <w:rsid w:val="00816C56"/>
    <w:rsid w:val="0097341D"/>
    <w:rsid w:val="00B95C63"/>
    <w:rsid w:val="00C31C34"/>
    <w:rsid w:val="00DF7EA8"/>
    <w:rsid w:val="00F50497"/>
    <w:rsid w:val="00F60EA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
    <w:rPr>
      <w:b/>
      <w:iCs/>
      <w:color w:val="262626" w:themeColor="text1" w:themeTint="D9"/>
    </w:rPr>
  </w:style>
  <w:style w:type="paragraph" w:customStyle="1" w:styleId="253B342D103A4FC29702061EA0C48844">
    <w:name w:val="253B342D103A4FC29702061EA0C48844"/>
  </w:style>
  <w:style w:type="paragraph" w:customStyle="1" w:styleId="D438EA38D0BA4203AFD64A9AB011330F">
    <w:name w:val="D438EA38D0BA4203AFD64A9AB011330F"/>
  </w:style>
  <w:style w:type="paragraph" w:customStyle="1" w:styleId="FF6625FD015B43FC83A8107DA69C1857">
    <w:name w:val="FF6625FD015B43FC83A8107DA69C1857"/>
  </w:style>
  <w:style w:type="paragraph" w:customStyle="1" w:styleId="4FBE1F00FC624C4DBD84A076A58DF995">
    <w:name w:val="4FBE1F00FC624C4DBD84A076A58DF995"/>
  </w:style>
  <w:style w:type="character" w:styleId="SubtleReference">
    <w:name w:val="Subtle Reference"/>
    <w:basedOn w:val="DefaultParagraphFont"/>
    <w:uiPriority w:val="10"/>
    <w:qFormat/>
    <w:rPr>
      <w:b/>
      <w:caps w:val="0"/>
      <w:smallCaps/>
      <w:color w:val="595959" w:themeColor="text1" w:themeTint="A6"/>
    </w:rPr>
  </w:style>
  <w:style w:type="paragraph" w:customStyle="1" w:styleId="EAC2F65427FD41F8A4214C8BD6FCE5A8">
    <w:name w:val="EAC2F65427FD41F8A4214C8BD6FCE5A8"/>
  </w:style>
  <w:style w:type="paragraph" w:customStyle="1" w:styleId="AE5CEA8A256744D0A4A4B42EEB59AA2F">
    <w:name w:val="AE5CEA8A256744D0A4A4B42EEB59AA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C:\Users\Ankush Asthana\AppData\Roaming\Microsoft\Templates\Modern chronological resume.dotx</Template>
  <TotalTime>0</TotalTime>
  <Pages>6</Pages>
  <Words>1816</Words>
  <Characters>10355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2025-04-03T14:33:00Z</dcterms:created>
  <dcterms:modified xsi:type="dcterms:W3CDTF">2025-04-03T14:33:00Z</dcterms:modified>
  <cp:category/>
</cp:coreProperties>
</file>